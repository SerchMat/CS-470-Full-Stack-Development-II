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14918" w14:textId="17909BF1" w:rsidR="00E81978" w:rsidRDefault="00000000">
      <w:pPr>
        <w:pStyle w:val="Title"/>
      </w:pPr>
      <w:sdt>
        <w:sdtPr>
          <w:alias w:val="Title:"/>
          <w:tag w:val="Title:"/>
          <w:id w:val="726351117"/>
          <w:placeholder>
            <w:docPart w:val="7916D4A1C78F4EB6AD40CAAA2DFB079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6E4DF1">
            <w:t>Testing Lambda and Gateway API</w:t>
          </w:r>
          <w:r w:rsidR="006E4DF1">
            <w:br/>
            <w:t>CS 470 Full Stack Development</w:t>
          </w:r>
        </w:sdtContent>
      </w:sdt>
    </w:p>
    <w:p w14:paraId="45ADF5FC" w14:textId="645BB33F" w:rsidR="00B823AA" w:rsidRDefault="006E4DF1" w:rsidP="00B823AA">
      <w:pPr>
        <w:pStyle w:val="Title2"/>
      </w:pPr>
      <w:r>
        <w:t xml:space="preserve">Sergio </w:t>
      </w:r>
      <w:proofErr w:type="spellStart"/>
      <w:r>
        <w:t>Mateos</w:t>
      </w:r>
      <w:proofErr w:type="spellEnd"/>
    </w:p>
    <w:p w14:paraId="3DC29D56" w14:textId="771CD644" w:rsidR="00E81978" w:rsidRDefault="006E4DF1" w:rsidP="00B823AA">
      <w:pPr>
        <w:pStyle w:val="Title2"/>
      </w:pPr>
      <w:r>
        <w:t>Southern New Hampshire University</w:t>
      </w:r>
    </w:p>
    <w:p w14:paraId="2854D714" w14:textId="59CBF527" w:rsidR="006E4DF1" w:rsidRDefault="006E4DF1">
      <w:r>
        <w:br w:type="page"/>
      </w:r>
    </w:p>
    <w:p w14:paraId="69B1435D" w14:textId="19898404" w:rsidR="006E4DF1" w:rsidRPr="006E4DF1" w:rsidRDefault="006E4DF1" w:rsidP="006E4DF1">
      <w:pPr>
        <w:pStyle w:val="Title2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Part One: Creating API Using API Gateway</w:t>
      </w:r>
    </w:p>
    <w:p w14:paraId="0088BFAD" w14:textId="13D328B4" w:rsidR="006E4DF1" w:rsidRDefault="006E4DF1" w:rsidP="006E4DF1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4CFEA3" wp14:editId="4EBEFA4A">
            <wp:simplePos x="0" y="0"/>
            <wp:positionH relativeFrom="margin">
              <wp:posOffset>342900</wp:posOffset>
            </wp:positionH>
            <wp:positionV relativeFrom="paragraph">
              <wp:posOffset>343535</wp:posOffset>
            </wp:positionV>
            <wp:extent cx="5038725" cy="3217545"/>
            <wp:effectExtent l="0" t="0" r="9525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API Gateway</w:t>
      </w:r>
    </w:p>
    <w:p w14:paraId="23C84051" w14:textId="303C5225" w:rsidR="006E4DF1" w:rsidRDefault="006E4DF1" w:rsidP="006E4DF1">
      <w:pPr>
        <w:pStyle w:val="Title2"/>
        <w:jc w:val="both"/>
      </w:pPr>
    </w:p>
    <w:p w14:paraId="7E93F35F" w14:textId="651213F3" w:rsidR="006E4DF1" w:rsidRDefault="006E4DF1" w:rsidP="006E4DF1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1F27419" wp14:editId="0BD5CD21">
            <wp:simplePos x="0" y="0"/>
            <wp:positionH relativeFrom="margin">
              <wp:align>center</wp:align>
            </wp:positionH>
            <wp:positionV relativeFrom="paragraph">
              <wp:posOffset>344805</wp:posOffset>
            </wp:positionV>
            <wp:extent cx="4876800" cy="3425825"/>
            <wp:effectExtent l="0" t="0" r="0" b="317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Creating API</w:t>
      </w:r>
    </w:p>
    <w:p w14:paraId="36EBE682" w14:textId="3CC82B55" w:rsidR="00997893" w:rsidRPr="00997893" w:rsidRDefault="00997893" w:rsidP="00997893">
      <w:pPr>
        <w:pStyle w:val="Title2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Part Two: Adding Method to your API.</w:t>
      </w:r>
    </w:p>
    <w:p w14:paraId="40BC816E" w14:textId="4E2C3865" w:rsidR="006E4DF1" w:rsidRDefault="00997893" w:rsidP="006E4DF1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372D98C" wp14:editId="117C6611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943600" cy="337566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 Method to the API</w:t>
      </w:r>
    </w:p>
    <w:p w14:paraId="030DDFD1" w14:textId="43A5E418" w:rsidR="00997893" w:rsidRDefault="00997893" w:rsidP="00997893">
      <w:pPr>
        <w:pStyle w:val="Title2"/>
        <w:jc w:val="both"/>
      </w:pPr>
    </w:p>
    <w:p w14:paraId="7451588B" w14:textId="216DD2C3" w:rsidR="00997893" w:rsidRDefault="00997893" w:rsidP="006E4DF1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BD1ED53" wp14:editId="42BBD505">
            <wp:simplePos x="0" y="0"/>
            <wp:positionH relativeFrom="margin">
              <wp:align>right</wp:align>
            </wp:positionH>
            <wp:positionV relativeFrom="paragraph">
              <wp:posOffset>521970</wp:posOffset>
            </wp:positionV>
            <wp:extent cx="5943600" cy="2896870"/>
            <wp:effectExtent l="0" t="0" r="0" b="0"/>
            <wp:wrapTopAndBottom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3127">
        <w:t xml:space="preserve">GET </w:t>
      </w:r>
      <w:r>
        <w:t>Method Execution</w:t>
      </w:r>
      <w:r w:rsidR="007E3127">
        <w:t xml:space="preserve"> Page</w:t>
      </w:r>
    </w:p>
    <w:p w14:paraId="4D132C88" w14:textId="04A304B1" w:rsidR="00997893" w:rsidRDefault="00997893" w:rsidP="00997893">
      <w:pPr>
        <w:pStyle w:val="ListParagraph"/>
      </w:pPr>
    </w:p>
    <w:p w14:paraId="30449DED" w14:textId="27CCA3F0" w:rsidR="00997893" w:rsidRPr="00997893" w:rsidRDefault="00997893" w:rsidP="00997893">
      <w:pPr>
        <w:pStyle w:val="Title2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Part Three: Testing your API to Lambda Method</w:t>
      </w:r>
    </w:p>
    <w:p w14:paraId="7EFEFF50" w14:textId="037F5EA8" w:rsidR="00997893" w:rsidRDefault="007E3127" w:rsidP="006E4DF1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ACE524" wp14:editId="485EFC17">
            <wp:simplePos x="0" y="0"/>
            <wp:positionH relativeFrom="margin">
              <wp:align>right</wp:align>
            </wp:positionH>
            <wp:positionV relativeFrom="paragraph">
              <wp:posOffset>343535</wp:posOffset>
            </wp:positionV>
            <wp:extent cx="5943600" cy="308864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</w:t>
      </w:r>
    </w:p>
    <w:p w14:paraId="1AE549C0" w14:textId="5A15703B" w:rsidR="007E3127" w:rsidRDefault="007E3127" w:rsidP="007E3127">
      <w:pPr>
        <w:pStyle w:val="Title2"/>
        <w:jc w:val="both"/>
      </w:pPr>
    </w:p>
    <w:p w14:paraId="7F65CAD8" w14:textId="2746377A" w:rsidR="007E3127" w:rsidRDefault="00BC60FE" w:rsidP="006E4DF1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BC70B8" wp14:editId="4D587D94">
            <wp:simplePos x="0" y="0"/>
            <wp:positionH relativeFrom="margin">
              <wp:align>left</wp:align>
            </wp:positionH>
            <wp:positionV relativeFrom="paragraph">
              <wp:posOffset>485140</wp:posOffset>
            </wp:positionV>
            <wp:extent cx="6079490" cy="31242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49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GET Test Page </w:t>
      </w:r>
    </w:p>
    <w:p w14:paraId="3D204FC5" w14:textId="41E27242" w:rsidR="00BC60FE" w:rsidRDefault="00BC60FE" w:rsidP="00BC60FE">
      <w:pPr>
        <w:pStyle w:val="ListParagraph"/>
      </w:pPr>
    </w:p>
    <w:p w14:paraId="59AD49BF" w14:textId="1C24AF68" w:rsidR="00BC60FE" w:rsidRPr="00BC60FE" w:rsidRDefault="00BC60FE" w:rsidP="00BC60FE">
      <w:pPr>
        <w:pStyle w:val="Title2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Part Four: Deployment your API</w:t>
      </w:r>
    </w:p>
    <w:p w14:paraId="2CF48F0A" w14:textId="0619F720" w:rsidR="00BC60FE" w:rsidRDefault="00BC60FE" w:rsidP="006E4DF1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B54F849" wp14:editId="2D2A2C17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5943600" cy="4477385"/>
            <wp:effectExtent l="0" t="0" r="0" b="0"/>
            <wp:wrapTopAndBottom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Deployment</w:t>
      </w:r>
    </w:p>
    <w:p w14:paraId="22B630FA" w14:textId="2354C518" w:rsidR="00BC60FE" w:rsidRDefault="00BC60FE" w:rsidP="00BC60FE">
      <w:pPr>
        <w:pStyle w:val="Title2"/>
        <w:jc w:val="both"/>
      </w:pPr>
    </w:p>
    <w:p w14:paraId="13559601" w14:textId="18BF7A08" w:rsidR="00BC60FE" w:rsidRDefault="00BC60FE" w:rsidP="006E4DF1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39BEACD" wp14:editId="04B93F0E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943600" cy="1544320"/>
            <wp:effectExtent l="0" t="0" r="0" b="0"/>
            <wp:wrapTopAndBottom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URL Created</w:t>
      </w:r>
    </w:p>
    <w:p w14:paraId="1B7AFC17" w14:textId="6314A4E6" w:rsidR="00BC60FE" w:rsidRDefault="00BC60FE" w:rsidP="00BC60FE">
      <w:r>
        <w:br w:type="page"/>
      </w:r>
    </w:p>
    <w:p w14:paraId="290D3382" w14:textId="56324735" w:rsidR="00D00711" w:rsidRDefault="00D00711" w:rsidP="00862DE2">
      <w:pPr>
        <w:pStyle w:val="Title2"/>
        <w:numPr>
          <w:ilvl w:val="0"/>
          <w:numId w:val="16"/>
        </w:numPr>
        <w:jc w:val="both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628894A" wp14:editId="06D0D69C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784860"/>
            <wp:effectExtent l="0" t="0" r="0" b="0"/>
            <wp:wrapTopAndBottom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Tested</w:t>
      </w:r>
    </w:p>
    <w:p w14:paraId="61E2A1EE" w14:textId="77777777" w:rsidR="00862DE2" w:rsidRDefault="00862DE2" w:rsidP="00862DE2">
      <w:pPr>
        <w:pStyle w:val="Title2"/>
        <w:ind w:left="720"/>
        <w:jc w:val="both"/>
      </w:pPr>
    </w:p>
    <w:p w14:paraId="3A3B3A8A" w14:textId="560F1DDC" w:rsidR="00D00711" w:rsidRDefault="0041197D" w:rsidP="006E4DF1">
      <w:pPr>
        <w:pStyle w:val="Title2"/>
        <w:numPr>
          <w:ilvl w:val="0"/>
          <w:numId w:val="16"/>
        </w:num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DA436A5" wp14:editId="4AA76485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5924550" cy="51689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Personalized</w:t>
      </w:r>
    </w:p>
    <w:p w14:paraId="261E70E0" w14:textId="77777777" w:rsidR="0041197D" w:rsidRDefault="0041197D" w:rsidP="0041197D">
      <w:pPr>
        <w:pStyle w:val="Title2"/>
        <w:jc w:val="both"/>
      </w:pPr>
    </w:p>
    <w:p w14:paraId="23F824AB" w14:textId="1CF96182" w:rsidR="0041197D" w:rsidRDefault="0041197D" w:rsidP="0041197D">
      <w:pPr>
        <w:pStyle w:val="Title2"/>
        <w:jc w:val="both"/>
      </w:pPr>
      <w:r w:rsidRPr="0041197D">
        <w:t>https://069pkb2eob.execute-api.us-east-1.amazonaws.com/API?name=Sergio</w:t>
      </w:r>
    </w:p>
    <w:sectPr w:rsidR="0041197D">
      <w:headerReference w:type="default" r:id="rId19"/>
      <w:headerReference w:type="first" r:id="rId20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6DB9A" w14:textId="77777777" w:rsidR="00E62F3E" w:rsidRDefault="00E62F3E">
      <w:pPr>
        <w:spacing w:line="240" w:lineRule="auto"/>
      </w:pPr>
      <w:r>
        <w:separator/>
      </w:r>
    </w:p>
    <w:p w14:paraId="58335E23" w14:textId="77777777" w:rsidR="00E62F3E" w:rsidRDefault="00E62F3E"/>
  </w:endnote>
  <w:endnote w:type="continuationSeparator" w:id="0">
    <w:p w14:paraId="71D9BE68" w14:textId="77777777" w:rsidR="00E62F3E" w:rsidRDefault="00E62F3E">
      <w:pPr>
        <w:spacing w:line="240" w:lineRule="auto"/>
      </w:pPr>
      <w:r>
        <w:continuationSeparator/>
      </w:r>
    </w:p>
    <w:p w14:paraId="496A9098" w14:textId="77777777" w:rsidR="00E62F3E" w:rsidRDefault="00E62F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0E80B" w14:textId="77777777" w:rsidR="00E62F3E" w:rsidRDefault="00E62F3E">
      <w:pPr>
        <w:spacing w:line="240" w:lineRule="auto"/>
      </w:pPr>
      <w:r>
        <w:separator/>
      </w:r>
    </w:p>
    <w:p w14:paraId="5FC2C12A" w14:textId="77777777" w:rsidR="00E62F3E" w:rsidRDefault="00E62F3E"/>
  </w:footnote>
  <w:footnote w:type="continuationSeparator" w:id="0">
    <w:p w14:paraId="437BA1A1" w14:textId="77777777" w:rsidR="00E62F3E" w:rsidRDefault="00E62F3E">
      <w:pPr>
        <w:spacing w:line="240" w:lineRule="auto"/>
      </w:pPr>
      <w:r>
        <w:continuationSeparator/>
      </w:r>
    </w:p>
    <w:p w14:paraId="78F470BB" w14:textId="77777777" w:rsidR="00E62F3E" w:rsidRDefault="00E62F3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6F814" w14:textId="6F21132E" w:rsidR="00E81978" w:rsidRDefault="00000000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24876F9A64284ADE92C5249496F33B6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6E4DF1">
          <w:rPr>
            <w:rStyle w:val="Strong"/>
          </w:rPr>
          <w:t>TESING LAMBDA AND GATEWAY API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86311" w14:textId="1FBA1B71" w:rsidR="00E81978" w:rsidRDefault="006E4DF1">
    <w:pPr>
      <w:pStyle w:val="Header"/>
      <w:rPr>
        <w:rStyle w:val="Strong"/>
      </w:rPr>
    </w:pPr>
    <w:r>
      <w:t>TESTING LAMBDA AND GATEAWAY</w:t>
    </w:r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0754E74"/>
    <w:multiLevelType w:val="hybridMultilevel"/>
    <w:tmpl w:val="FD3470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861017590">
    <w:abstractNumId w:val="9"/>
  </w:num>
  <w:num w:numId="2" w16cid:durableId="413818600">
    <w:abstractNumId w:val="7"/>
  </w:num>
  <w:num w:numId="3" w16cid:durableId="822039238">
    <w:abstractNumId w:val="6"/>
  </w:num>
  <w:num w:numId="4" w16cid:durableId="2108038812">
    <w:abstractNumId w:val="5"/>
  </w:num>
  <w:num w:numId="5" w16cid:durableId="292566100">
    <w:abstractNumId w:val="4"/>
  </w:num>
  <w:num w:numId="6" w16cid:durableId="1840850803">
    <w:abstractNumId w:val="8"/>
  </w:num>
  <w:num w:numId="7" w16cid:durableId="1856311463">
    <w:abstractNumId w:val="3"/>
  </w:num>
  <w:num w:numId="8" w16cid:durableId="823668358">
    <w:abstractNumId w:val="2"/>
  </w:num>
  <w:num w:numId="9" w16cid:durableId="58142029">
    <w:abstractNumId w:val="1"/>
  </w:num>
  <w:num w:numId="10" w16cid:durableId="600723295">
    <w:abstractNumId w:val="0"/>
  </w:num>
  <w:num w:numId="11" w16cid:durableId="258952975">
    <w:abstractNumId w:val="9"/>
    <w:lvlOverride w:ilvl="0">
      <w:startOverride w:val="1"/>
    </w:lvlOverride>
  </w:num>
  <w:num w:numId="12" w16cid:durableId="1698581346">
    <w:abstractNumId w:val="14"/>
  </w:num>
  <w:num w:numId="13" w16cid:durableId="1375081826">
    <w:abstractNumId w:val="12"/>
  </w:num>
  <w:num w:numId="14" w16cid:durableId="1378706011">
    <w:abstractNumId w:val="11"/>
  </w:num>
  <w:num w:numId="15" w16cid:durableId="1647247462">
    <w:abstractNumId w:val="13"/>
  </w:num>
  <w:num w:numId="16" w16cid:durableId="13441879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DF1"/>
    <w:rsid w:val="000D3F41"/>
    <w:rsid w:val="00355DCA"/>
    <w:rsid w:val="0041197D"/>
    <w:rsid w:val="00551A02"/>
    <w:rsid w:val="005534FA"/>
    <w:rsid w:val="005D3A03"/>
    <w:rsid w:val="006E4DF1"/>
    <w:rsid w:val="007E3127"/>
    <w:rsid w:val="008002C0"/>
    <w:rsid w:val="00862DE2"/>
    <w:rsid w:val="008C5323"/>
    <w:rsid w:val="00997893"/>
    <w:rsid w:val="009A6A3B"/>
    <w:rsid w:val="00B823AA"/>
    <w:rsid w:val="00BA45DB"/>
    <w:rsid w:val="00BC60FE"/>
    <w:rsid w:val="00BF4184"/>
    <w:rsid w:val="00C0601E"/>
    <w:rsid w:val="00C31D30"/>
    <w:rsid w:val="00CD6E39"/>
    <w:rsid w:val="00CF6E91"/>
    <w:rsid w:val="00D00711"/>
    <w:rsid w:val="00D85B68"/>
    <w:rsid w:val="00E6004D"/>
    <w:rsid w:val="00E62F3E"/>
    <w:rsid w:val="00E81978"/>
    <w:rsid w:val="00F379B7"/>
    <w:rsid w:val="00F525F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2EF817"/>
  <w15:chartTrackingRefBased/>
  <w15:docId w15:val="{034E87A9-F3CA-4CCC-BF14-00D7E1148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erch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916D4A1C78F4EB6AD40CAAA2DFB07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786270-ED4E-4C20-B604-779BEDDC23BB}"/>
      </w:docPartPr>
      <w:docPartBody>
        <w:p w:rsidR="00000000" w:rsidRDefault="00000000">
          <w:pPr>
            <w:pStyle w:val="7916D4A1C78F4EB6AD40CAAA2DFB079F"/>
          </w:pPr>
          <w:r>
            <w:t>[Title Here, up to 12 Words, on One to Two Lines]</w:t>
          </w:r>
        </w:p>
      </w:docPartBody>
    </w:docPart>
    <w:docPart>
      <w:docPartPr>
        <w:name w:val="24876F9A64284ADE92C5249496F33B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353D9-C50F-44F2-86FF-B338B8EB8E4F}"/>
      </w:docPartPr>
      <w:docPartBody>
        <w:p w:rsidR="00000000" w:rsidRDefault="00000000">
          <w:pPr>
            <w:pStyle w:val="24876F9A64284ADE92C5249496F33B68"/>
          </w:pPr>
          <w:r w:rsidRPr="005D3A03">
            <w:t>Figures title: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2EA"/>
    <w:rsid w:val="0039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16D4A1C78F4EB6AD40CAAA2DFB079F">
    <w:name w:val="7916D4A1C78F4EB6AD40CAAA2DFB079F"/>
  </w:style>
  <w:style w:type="paragraph" w:customStyle="1" w:styleId="CFF2415D36884276A05BD1EAF4E340E2">
    <w:name w:val="CFF2415D36884276A05BD1EAF4E340E2"/>
  </w:style>
  <w:style w:type="paragraph" w:customStyle="1" w:styleId="485ECFF753E64447B40DF43A3C8FCD20">
    <w:name w:val="485ECFF753E64447B40DF43A3C8FCD20"/>
  </w:style>
  <w:style w:type="paragraph" w:customStyle="1" w:styleId="9DE905CB9FA04127806F256BC65924A7">
    <w:name w:val="9DE905CB9FA04127806F256BC65924A7"/>
  </w:style>
  <w:style w:type="paragraph" w:customStyle="1" w:styleId="14C084DB6D5E4662BF1A11C63D23BDC8">
    <w:name w:val="14C084DB6D5E4662BF1A11C63D23BDC8"/>
  </w:style>
  <w:style w:type="paragraph" w:customStyle="1" w:styleId="A867933DBD6F48A987A78B330E25F028">
    <w:name w:val="A867933DBD6F48A987A78B330E25F028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7EDA11D383164F189D30B06CF7A331EE">
    <w:name w:val="7EDA11D383164F189D30B06CF7A331EE"/>
  </w:style>
  <w:style w:type="paragraph" w:customStyle="1" w:styleId="702B85549AE2492BB64BC695027319A9">
    <w:name w:val="702B85549AE2492BB64BC695027319A9"/>
  </w:style>
  <w:style w:type="paragraph" w:customStyle="1" w:styleId="638CC4399C514DE3A548EA04D45C391E">
    <w:name w:val="638CC4399C514DE3A548EA04D45C391E"/>
  </w:style>
  <w:style w:type="paragraph" w:customStyle="1" w:styleId="0397C8E064D1477CBE3335959DAADE39">
    <w:name w:val="0397C8E064D1477CBE3335959DAADE39"/>
  </w:style>
  <w:style w:type="paragraph" w:customStyle="1" w:styleId="878C6C5D3CB14E5781D2BB6C229E78F4">
    <w:name w:val="878C6C5D3CB14E5781D2BB6C229E78F4"/>
  </w:style>
  <w:style w:type="paragraph" w:customStyle="1" w:styleId="B8F78442B0F34330B7108B92FCC84BF6">
    <w:name w:val="B8F78442B0F34330B7108B92FCC84BF6"/>
  </w:style>
  <w:style w:type="paragraph" w:customStyle="1" w:styleId="7CD300F0B8D54E0995400F5621902266">
    <w:name w:val="7CD300F0B8D54E0995400F5621902266"/>
  </w:style>
  <w:style w:type="paragraph" w:customStyle="1" w:styleId="9F60FB99213A472187159BEF88BB0DCE">
    <w:name w:val="9F60FB99213A472187159BEF88BB0DCE"/>
  </w:style>
  <w:style w:type="paragraph" w:customStyle="1" w:styleId="568CA411097745D28679F6BD88F634EB">
    <w:name w:val="568CA411097745D28679F6BD88F634EB"/>
  </w:style>
  <w:style w:type="paragraph" w:customStyle="1" w:styleId="7FA583508A2947A180BDBCFBF633D91D">
    <w:name w:val="7FA583508A2947A180BDBCFBF633D91D"/>
  </w:style>
  <w:style w:type="paragraph" w:customStyle="1" w:styleId="779D7C697B3043848E551106C56D6297">
    <w:name w:val="779D7C697B3043848E551106C56D6297"/>
  </w:style>
  <w:style w:type="paragraph" w:customStyle="1" w:styleId="99D89B1D3C3A4521A6981CBFCDF1EAED">
    <w:name w:val="99D89B1D3C3A4521A6981CBFCDF1EAED"/>
  </w:style>
  <w:style w:type="paragraph" w:customStyle="1" w:styleId="8C0CC92772954FAEAECFD3869CE22BD4">
    <w:name w:val="8C0CC92772954FAEAECFD3869CE22BD4"/>
  </w:style>
  <w:style w:type="paragraph" w:customStyle="1" w:styleId="37975F725D2A4E24B485C4FEBC2B5C33">
    <w:name w:val="37975F725D2A4E24B485C4FEBC2B5C33"/>
  </w:style>
  <w:style w:type="paragraph" w:customStyle="1" w:styleId="53BC8DD55A8D43FB88D90D76D6DAE099">
    <w:name w:val="53BC8DD55A8D43FB88D90D76D6DAE099"/>
  </w:style>
  <w:style w:type="paragraph" w:customStyle="1" w:styleId="32539D27F4024443A6E17E79FBA24E00">
    <w:name w:val="32539D27F4024443A6E17E79FBA24E00"/>
  </w:style>
  <w:style w:type="paragraph" w:customStyle="1" w:styleId="D199B374C9774F6B852079B1FBB76D38">
    <w:name w:val="D199B374C9774F6B852079B1FBB76D38"/>
  </w:style>
  <w:style w:type="paragraph" w:customStyle="1" w:styleId="F0BE3A00462148FFB45F440293FD96C0">
    <w:name w:val="F0BE3A00462148FFB45F440293FD96C0"/>
  </w:style>
  <w:style w:type="paragraph" w:customStyle="1" w:styleId="1961FE389B574543BE2A3E6F735E1D26">
    <w:name w:val="1961FE389B574543BE2A3E6F735E1D26"/>
  </w:style>
  <w:style w:type="paragraph" w:customStyle="1" w:styleId="D6A6F179409C44E0972E2D9FDBE4192B">
    <w:name w:val="D6A6F179409C44E0972E2D9FDBE4192B"/>
  </w:style>
  <w:style w:type="paragraph" w:customStyle="1" w:styleId="5C389C341ACF4220A40780AB85ECF066">
    <w:name w:val="5C389C341ACF4220A40780AB85ECF066"/>
  </w:style>
  <w:style w:type="paragraph" w:customStyle="1" w:styleId="4CC3423F3E344260B1513C2A2AC9E63E">
    <w:name w:val="4CC3423F3E344260B1513C2A2AC9E63E"/>
  </w:style>
  <w:style w:type="paragraph" w:customStyle="1" w:styleId="0BB913C58D784843BD07AF674128B797">
    <w:name w:val="0BB913C58D784843BD07AF674128B797"/>
  </w:style>
  <w:style w:type="paragraph" w:customStyle="1" w:styleId="F443121C5D844E60A9FA4EE833E1807B">
    <w:name w:val="F443121C5D844E60A9FA4EE833E1807B"/>
  </w:style>
  <w:style w:type="paragraph" w:customStyle="1" w:styleId="3E8C45B1C4A748479EEC741D2F3E2404">
    <w:name w:val="3E8C45B1C4A748479EEC741D2F3E2404"/>
  </w:style>
  <w:style w:type="paragraph" w:customStyle="1" w:styleId="8B8FAC037D844C0A999B709B7F983573">
    <w:name w:val="8B8FAC037D844C0A999B709B7F983573"/>
  </w:style>
  <w:style w:type="paragraph" w:customStyle="1" w:styleId="10F81FFA61B44AA783A51787F1ED0C79">
    <w:name w:val="10F81FFA61B44AA783A51787F1ED0C79"/>
  </w:style>
  <w:style w:type="paragraph" w:customStyle="1" w:styleId="B9185B19397344359E09080E576F6119">
    <w:name w:val="B9185B19397344359E09080E576F6119"/>
  </w:style>
  <w:style w:type="paragraph" w:customStyle="1" w:styleId="D41ADF9F4F82414392D91D1741BB703B">
    <w:name w:val="D41ADF9F4F82414392D91D1741BB703B"/>
  </w:style>
  <w:style w:type="paragraph" w:customStyle="1" w:styleId="4C9863A1F50E4CD4B09623DDC2D0F4AC">
    <w:name w:val="4C9863A1F50E4CD4B09623DDC2D0F4AC"/>
  </w:style>
  <w:style w:type="paragraph" w:customStyle="1" w:styleId="18726A029E6B4A8F95D7F18FDCEA16DF">
    <w:name w:val="18726A029E6B4A8F95D7F18FDCEA16DF"/>
  </w:style>
  <w:style w:type="paragraph" w:customStyle="1" w:styleId="42CE600F6FC8437AA58073D7C99BFE00">
    <w:name w:val="42CE600F6FC8437AA58073D7C99BFE00"/>
  </w:style>
  <w:style w:type="paragraph" w:customStyle="1" w:styleId="12A9EEB8F3114F8D91CA7B802F938FBF">
    <w:name w:val="12A9EEB8F3114F8D91CA7B802F938FBF"/>
  </w:style>
  <w:style w:type="paragraph" w:customStyle="1" w:styleId="FD7A5CFB71D74C41A8D69625658B9064">
    <w:name w:val="FD7A5CFB71D74C41A8D69625658B9064"/>
  </w:style>
  <w:style w:type="paragraph" w:customStyle="1" w:styleId="90CF17020B624AE5B57C2EE2667AEDC1">
    <w:name w:val="90CF17020B624AE5B57C2EE2667AEDC1"/>
  </w:style>
  <w:style w:type="paragraph" w:customStyle="1" w:styleId="EDC0AB3C9AE34372974AD6810D2B7239">
    <w:name w:val="EDC0AB3C9AE34372974AD6810D2B7239"/>
  </w:style>
  <w:style w:type="paragraph" w:customStyle="1" w:styleId="8F725D6A823B4892B24B0E356D0DF796">
    <w:name w:val="8F725D6A823B4892B24B0E356D0DF796"/>
  </w:style>
  <w:style w:type="paragraph" w:customStyle="1" w:styleId="0B0180C7D5B54B7C85B18C55A84AD338">
    <w:name w:val="0B0180C7D5B54B7C85B18C55A84AD338"/>
  </w:style>
  <w:style w:type="paragraph" w:customStyle="1" w:styleId="4FBF2D8D07E04AF78D1009B0DC060A7F">
    <w:name w:val="4FBF2D8D07E04AF78D1009B0DC060A7F"/>
  </w:style>
  <w:style w:type="paragraph" w:customStyle="1" w:styleId="BA9473B9AF08411A81AA6D66C96B232B">
    <w:name w:val="BA9473B9AF08411A81AA6D66C96B232B"/>
  </w:style>
  <w:style w:type="paragraph" w:customStyle="1" w:styleId="A7E557F2A8324D23992BC3D837FE5F96">
    <w:name w:val="A7E557F2A8324D23992BC3D837FE5F96"/>
  </w:style>
  <w:style w:type="paragraph" w:customStyle="1" w:styleId="D07799A8EF3F48B0AE66724CAE65F26D">
    <w:name w:val="D07799A8EF3F48B0AE66724CAE65F26D"/>
  </w:style>
  <w:style w:type="paragraph" w:customStyle="1" w:styleId="C15585AEB69B426396ECA76F4C3CB70E">
    <w:name w:val="C15585AEB69B426396ECA76F4C3CB70E"/>
  </w:style>
  <w:style w:type="paragraph" w:customStyle="1" w:styleId="1985C1EA6FAE4D74B9262286631F8A7F">
    <w:name w:val="1985C1EA6FAE4D74B9262286631F8A7F"/>
  </w:style>
  <w:style w:type="paragraph" w:customStyle="1" w:styleId="B5F525A7EC174E48AF7793D876416C1D">
    <w:name w:val="B5F525A7EC174E48AF7793D876416C1D"/>
  </w:style>
  <w:style w:type="paragraph" w:customStyle="1" w:styleId="279864A6E253402399C379CC4DC5DFAA">
    <w:name w:val="279864A6E253402399C379CC4DC5DFAA"/>
  </w:style>
  <w:style w:type="paragraph" w:customStyle="1" w:styleId="A167B910ADE544C6A83B146423D74001">
    <w:name w:val="A167B910ADE544C6A83B146423D74001"/>
  </w:style>
  <w:style w:type="paragraph" w:customStyle="1" w:styleId="43A7CC8726354801A0AA9A585D4DD4F0">
    <w:name w:val="43A7CC8726354801A0AA9A585D4DD4F0"/>
  </w:style>
  <w:style w:type="paragraph" w:customStyle="1" w:styleId="6B4CC7A489DD41F68D10191BB87F1EC9">
    <w:name w:val="6B4CC7A489DD41F68D10191BB87F1EC9"/>
  </w:style>
  <w:style w:type="paragraph" w:customStyle="1" w:styleId="39BAF815BA674F8DA24BA7716706E685">
    <w:name w:val="39BAF815BA674F8DA24BA7716706E685"/>
  </w:style>
  <w:style w:type="paragraph" w:customStyle="1" w:styleId="1343D1434993429DB1EF3A04075895B1">
    <w:name w:val="1343D1434993429DB1EF3A04075895B1"/>
  </w:style>
  <w:style w:type="paragraph" w:customStyle="1" w:styleId="5F83BE4A0A0F4638B6BFFE01D225F835">
    <w:name w:val="5F83BE4A0A0F4638B6BFFE01D225F835"/>
  </w:style>
  <w:style w:type="paragraph" w:customStyle="1" w:styleId="DA6C1A7A037343FD9B246BCEA20A4CD8">
    <w:name w:val="DA6C1A7A037343FD9B246BCEA20A4CD8"/>
  </w:style>
  <w:style w:type="paragraph" w:customStyle="1" w:styleId="BC8E5929508343DB9346B43D9EDD419A">
    <w:name w:val="BC8E5929508343DB9346B43D9EDD419A"/>
  </w:style>
  <w:style w:type="paragraph" w:customStyle="1" w:styleId="DF5FFB86CE5D40888034075941C6B3D6">
    <w:name w:val="DF5FFB86CE5D40888034075941C6B3D6"/>
  </w:style>
  <w:style w:type="paragraph" w:customStyle="1" w:styleId="24876F9A64284ADE92C5249496F33B68">
    <w:name w:val="24876F9A64284ADE92C5249496F33B68"/>
  </w:style>
  <w:style w:type="paragraph" w:customStyle="1" w:styleId="6822D7103F7C4F88BBEF79734843CC08">
    <w:name w:val="6822D7103F7C4F88BBEF79734843CC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2.xml><?xml version="1.0" encoding="utf-8"?>
<CoverPageProperties xmlns="http://schemas.microsoft.com/office/2006/coverPageProps">
  <PublishDate/>
  <Abstract>TESING LAMBDA AND GATEWAY API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</Template>
  <TotalTime>32</TotalTime>
  <Pages>6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Testing Lambda and Gateway API
CS 470 Full Stack Development</dc:title>
  <dc:subject/>
  <dc:creator>SercH MateoS</dc:creator>
  <cp:keywords/>
  <dc:description/>
  <cp:lastModifiedBy>SercH MateoS</cp:lastModifiedBy>
  <cp:revision>2</cp:revision>
  <dcterms:created xsi:type="dcterms:W3CDTF">2023-03-21T16:26:00Z</dcterms:created>
  <dcterms:modified xsi:type="dcterms:W3CDTF">2023-03-21T17:38:00Z</dcterms:modified>
</cp:coreProperties>
</file>