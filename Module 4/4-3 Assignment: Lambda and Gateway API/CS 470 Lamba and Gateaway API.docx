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7C4EA" w14:textId="0E110A3A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F7FB83B569654C4C97FC2C1C096E1ED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1E5F29">
            <w:t>Evaluating the Lamba Compute Model</w:t>
          </w:r>
          <w:r w:rsidR="001E5F29">
            <w:br/>
            <w:t>CS 470 Full Stack Development II</w:t>
          </w:r>
        </w:sdtContent>
      </w:sdt>
    </w:p>
    <w:p w14:paraId="6C2A17BA" w14:textId="53205768" w:rsidR="00B823AA" w:rsidRDefault="001E5F29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25DD28CB" w14:textId="60A48069" w:rsidR="00E81978" w:rsidRDefault="001E5F29" w:rsidP="00B823AA">
      <w:pPr>
        <w:pStyle w:val="Title2"/>
      </w:pPr>
      <w:r>
        <w:t>Southern New Hampshire University</w:t>
      </w:r>
    </w:p>
    <w:p w14:paraId="67F89606" w14:textId="1126C190" w:rsidR="007C03DF" w:rsidRDefault="001E5F29" w:rsidP="007C03DF">
      <w:r>
        <w:br w:type="page"/>
      </w:r>
    </w:p>
    <w:p w14:paraId="16DC6C35" w14:textId="45C01552" w:rsidR="007C03DF" w:rsidRPr="007C03DF" w:rsidRDefault="007C03DF" w:rsidP="007C03DF">
      <w:pPr>
        <w:ind w:firstLine="0"/>
        <w:rPr>
          <w:sz w:val="28"/>
          <w:szCs w:val="28"/>
          <w:u w:val="single"/>
        </w:rPr>
      </w:pPr>
      <w:r w:rsidRPr="007C03DF">
        <w:rPr>
          <w:sz w:val="28"/>
          <w:szCs w:val="28"/>
          <w:u w:val="single"/>
        </w:rPr>
        <w:lastRenderedPageBreak/>
        <w:t>Part One</w:t>
      </w:r>
      <w:r>
        <w:rPr>
          <w:sz w:val="28"/>
          <w:szCs w:val="28"/>
          <w:u w:val="single"/>
        </w:rPr>
        <w:t xml:space="preserve">: Creating and Testing </w:t>
      </w:r>
      <w:proofErr w:type="spellStart"/>
      <w:r>
        <w:rPr>
          <w:sz w:val="28"/>
          <w:szCs w:val="28"/>
          <w:u w:val="single"/>
        </w:rPr>
        <w:t>Lamaba</w:t>
      </w:r>
      <w:proofErr w:type="spellEnd"/>
    </w:p>
    <w:p w14:paraId="506B5831" w14:textId="563FC86B" w:rsidR="001E5F29" w:rsidRDefault="001E5F29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2DE4A1" wp14:editId="08FAA75D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43600" cy="1941195"/>
            <wp:effectExtent l="0" t="0" r="0" b="1905"/>
            <wp:wrapTopAndBottom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AWS Lamba</w:t>
      </w:r>
    </w:p>
    <w:p w14:paraId="793724C8" w14:textId="46121AF1" w:rsidR="001E5F29" w:rsidRDefault="001E5F29" w:rsidP="001E5F29">
      <w:pPr>
        <w:pStyle w:val="Title2"/>
        <w:ind w:left="720"/>
        <w:jc w:val="both"/>
      </w:pPr>
    </w:p>
    <w:p w14:paraId="4A1538DF" w14:textId="0BFB6C63" w:rsidR="001E5F29" w:rsidRDefault="00BB077A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AB62FD" wp14:editId="4779C2D1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943600" cy="302323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5F29">
        <w:t>Creating a Lamba</w:t>
      </w:r>
    </w:p>
    <w:p w14:paraId="2CD66F1F" w14:textId="01A1C588" w:rsidR="001E5F29" w:rsidRDefault="00BB077A" w:rsidP="00BB077A">
      <w:r>
        <w:br w:type="page"/>
      </w:r>
    </w:p>
    <w:p w14:paraId="3D834190" w14:textId="1508492F" w:rsidR="001E5F29" w:rsidRDefault="00BB077A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E9B3FF" wp14:editId="79EC4DBD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2554605"/>
            <wp:effectExtent l="0" t="0" r="0" b="0"/>
            <wp:wrapTopAndBottom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F29">
        <w:t>Lamba Created</w:t>
      </w:r>
    </w:p>
    <w:p w14:paraId="4489CF10" w14:textId="045A3DFA" w:rsidR="001E5F29" w:rsidRDefault="001E5F29" w:rsidP="001E5F29">
      <w:pPr>
        <w:pStyle w:val="ListParagraph"/>
      </w:pPr>
    </w:p>
    <w:p w14:paraId="2C9E009A" w14:textId="67A3F875" w:rsidR="001E5F29" w:rsidRDefault="00BB077A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8A8FA3" wp14:editId="187F8B5B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3600" cy="2985770"/>
            <wp:effectExtent l="0" t="0" r="0" b="508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</w:p>
    <w:p w14:paraId="77567925" w14:textId="3FF0584B" w:rsidR="00BB077A" w:rsidRDefault="00BB077A" w:rsidP="00BB077A">
      <w:r>
        <w:br w:type="page"/>
      </w:r>
    </w:p>
    <w:p w14:paraId="338F0FE5" w14:textId="0260CA5B" w:rsidR="00BB077A" w:rsidRDefault="00BB077A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D64A60" wp14:editId="121EFB3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2154555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03DF">
        <w:t>Executing Results</w:t>
      </w:r>
    </w:p>
    <w:p w14:paraId="13810DCC" w14:textId="58FB1942" w:rsidR="007C03DF" w:rsidRDefault="007C03DF" w:rsidP="007C03DF">
      <w:pPr>
        <w:pStyle w:val="Title2"/>
        <w:jc w:val="both"/>
      </w:pPr>
    </w:p>
    <w:p w14:paraId="3404E420" w14:textId="7DE2DECE" w:rsidR="007C03DF" w:rsidRPr="007C03DF" w:rsidRDefault="007C03DF" w:rsidP="007C03DF">
      <w:pPr>
        <w:pStyle w:val="Title2"/>
        <w:jc w:val="both"/>
        <w:rPr>
          <w:sz w:val="28"/>
          <w:szCs w:val="28"/>
          <w:u w:val="single"/>
        </w:rPr>
      </w:pPr>
      <w:r w:rsidRPr="007C03DF">
        <w:rPr>
          <w:sz w:val="28"/>
          <w:szCs w:val="28"/>
          <w:u w:val="single"/>
        </w:rPr>
        <w:t>Part Two</w:t>
      </w:r>
      <w:r>
        <w:rPr>
          <w:sz w:val="28"/>
          <w:szCs w:val="28"/>
          <w:u w:val="single"/>
        </w:rPr>
        <w:t>: Creating an Echo Function</w:t>
      </w:r>
    </w:p>
    <w:p w14:paraId="09537617" w14:textId="10E66989" w:rsidR="00BB077A" w:rsidRDefault="007C03DF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C113AB" wp14:editId="3BC970F2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943600" cy="3678555"/>
            <wp:effectExtent l="0" t="0" r="0" b="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0C2D">
        <w:t>First serverless compute function</w:t>
      </w:r>
    </w:p>
    <w:p w14:paraId="7FF16DBB" w14:textId="41C7C1E5" w:rsidR="007C03DF" w:rsidRDefault="007C03DF" w:rsidP="007C03DF">
      <w:r>
        <w:br w:type="page"/>
      </w:r>
    </w:p>
    <w:p w14:paraId="3C1251F4" w14:textId="2AEB9D3C" w:rsidR="007C03DF" w:rsidRDefault="007B0C2D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DAA6B7" wp14:editId="77619058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3600" cy="2585720"/>
            <wp:effectExtent l="0" t="0" r="0" b="5080"/>
            <wp:wrapTopAndBottom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EchoWithQuery</w:t>
      </w:r>
      <w:proofErr w:type="spellEnd"/>
      <w:r>
        <w:t xml:space="preserve"> execution results</w:t>
      </w:r>
    </w:p>
    <w:p w14:paraId="64602EAD" w14:textId="1F18E7D0" w:rsidR="007B0C2D" w:rsidRDefault="007B0C2D" w:rsidP="007B0C2D">
      <w:pPr>
        <w:pStyle w:val="Title2"/>
        <w:ind w:left="720"/>
        <w:jc w:val="both"/>
      </w:pPr>
    </w:p>
    <w:p w14:paraId="18951718" w14:textId="438D1D9C" w:rsidR="007B0C2D" w:rsidRDefault="005A0A34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F43B53" wp14:editId="3117C16A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943600" cy="2607945"/>
            <wp:effectExtent l="0" t="0" r="0" b="1905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Change on </w:t>
      </w:r>
      <w:proofErr w:type="gramStart"/>
      <w:r>
        <w:t>index.js</w:t>
      </w:r>
      <w:proofErr w:type="gramEnd"/>
    </w:p>
    <w:p w14:paraId="4282924B" w14:textId="52C23B8A" w:rsidR="005A0A34" w:rsidRDefault="005A0A34" w:rsidP="005A0A34">
      <w:r>
        <w:br w:type="page"/>
      </w:r>
    </w:p>
    <w:p w14:paraId="4F4171B3" w14:textId="3721AB7C" w:rsidR="005A0A34" w:rsidRDefault="005A0A34" w:rsidP="005A0A34">
      <w:pPr>
        <w:pStyle w:val="Title2"/>
        <w:numPr>
          <w:ilvl w:val="0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60F14F" wp14:editId="20C0EED3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5943600" cy="2398395"/>
            <wp:effectExtent l="0" t="0" r="0" b="1905"/>
            <wp:wrapTopAndBottom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 and Test</w:t>
      </w:r>
    </w:p>
    <w:p w14:paraId="21BC8652" w14:textId="5879BC33" w:rsidR="005A0A34" w:rsidRDefault="005A0A34" w:rsidP="005A0A34">
      <w:pPr>
        <w:pStyle w:val="Title2"/>
        <w:jc w:val="both"/>
      </w:pPr>
    </w:p>
    <w:p w14:paraId="5135C426" w14:textId="4DF95564" w:rsidR="005A0A34" w:rsidRPr="005A0A34" w:rsidRDefault="005A0A34" w:rsidP="005A0A34">
      <w:pPr>
        <w:pStyle w:val="Title2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Part Three: Enhancing the Echo Function</w:t>
      </w:r>
    </w:p>
    <w:p w14:paraId="1D71422E" w14:textId="3B59495C" w:rsidR="00E074F2" w:rsidRDefault="00E074F2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3059D1" wp14:editId="6B602EDA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943600" cy="351345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JSON for the created test event</w:t>
      </w:r>
    </w:p>
    <w:p w14:paraId="633F0701" w14:textId="7420231E" w:rsidR="00E074F2" w:rsidRDefault="00E074F2" w:rsidP="00E074F2">
      <w:r>
        <w:br w:type="page"/>
      </w:r>
    </w:p>
    <w:p w14:paraId="3C54AFF9" w14:textId="5156CA5F" w:rsidR="00E074F2" w:rsidRDefault="005A337E" w:rsidP="001E5F29">
      <w:pPr>
        <w:pStyle w:val="Title2"/>
        <w:numPr>
          <w:ilvl w:val="0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F398A3" wp14:editId="099E8C6F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3600" cy="3313430"/>
            <wp:effectExtent l="0" t="0" r="0" b="127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74F2">
        <w:t>Index.js</w:t>
      </w:r>
    </w:p>
    <w:p w14:paraId="3A633E18" w14:textId="11B46A18" w:rsidR="00E074F2" w:rsidRDefault="00E074F2" w:rsidP="00E074F2">
      <w:pPr>
        <w:pStyle w:val="Title2"/>
        <w:jc w:val="both"/>
      </w:pPr>
    </w:p>
    <w:p w14:paraId="323A8622" w14:textId="07FE322E" w:rsidR="00E074F2" w:rsidRDefault="005A337E" w:rsidP="001E5F29">
      <w:pPr>
        <w:pStyle w:val="Title2"/>
        <w:numPr>
          <w:ilvl w:val="0"/>
          <w:numId w:val="16"/>
        </w:numPr>
        <w:jc w:val="both"/>
      </w:pPr>
      <w:proofErr w:type="spellStart"/>
      <w:r>
        <w:t>EchoWithQuery</w:t>
      </w:r>
      <w:proofErr w:type="spellEnd"/>
    </w:p>
    <w:p w14:paraId="3DD7C9D4" w14:textId="45D62633" w:rsidR="005A337E" w:rsidRDefault="005A337E" w:rsidP="005A337E">
      <w:pPr>
        <w:pStyle w:val="Title2"/>
        <w:jc w:val="both"/>
      </w:pPr>
      <w:r>
        <w:rPr>
          <w:noProof/>
        </w:rPr>
        <w:drawing>
          <wp:inline distT="0" distB="0" distL="0" distR="0" wp14:anchorId="43843A4F" wp14:editId="497DC13E">
            <wp:extent cx="5943600" cy="3007360"/>
            <wp:effectExtent l="0" t="0" r="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37E">
      <w:headerReference w:type="default" r:id="rId21"/>
      <w:headerReference w:type="first" r:id="rId2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09726" w14:textId="77777777" w:rsidR="00B74717" w:rsidRDefault="00B74717">
      <w:pPr>
        <w:spacing w:line="240" w:lineRule="auto"/>
      </w:pPr>
      <w:r>
        <w:separator/>
      </w:r>
    </w:p>
    <w:p w14:paraId="02535A5C" w14:textId="77777777" w:rsidR="00B74717" w:rsidRDefault="00B74717"/>
  </w:endnote>
  <w:endnote w:type="continuationSeparator" w:id="0">
    <w:p w14:paraId="65171F5B" w14:textId="77777777" w:rsidR="00B74717" w:rsidRDefault="00B74717">
      <w:pPr>
        <w:spacing w:line="240" w:lineRule="auto"/>
      </w:pPr>
      <w:r>
        <w:continuationSeparator/>
      </w:r>
    </w:p>
    <w:p w14:paraId="431ADA92" w14:textId="77777777" w:rsidR="00B74717" w:rsidRDefault="00B747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AC144" w14:textId="77777777" w:rsidR="00B74717" w:rsidRDefault="00B74717">
      <w:pPr>
        <w:spacing w:line="240" w:lineRule="auto"/>
      </w:pPr>
      <w:r>
        <w:separator/>
      </w:r>
    </w:p>
    <w:p w14:paraId="4D650B25" w14:textId="77777777" w:rsidR="00B74717" w:rsidRDefault="00B74717"/>
  </w:footnote>
  <w:footnote w:type="continuationSeparator" w:id="0">
    <w:p w14:paraId="3DE87373" w14:textId="77777777" w:rsidR="00B74717" w:rsidRDefault="00B74717">
      <w:pPr>
        <w:spacing w:line="240" w:lineRule="auto"/>
      </w:pPr>
      <w:r>
        <w:continuationSeparator/>
      </w:r>
    </w:p>
    <w:p w14:paraId="19A1DC78" w14:textId="77777777" w:rsidR="00B74717" w:rsidRDefault="00B747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8A962" w14:textId="577C0BC0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B28B440CAE284B399AFF156B4E9EB77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1E5F29">
          <w:rPr>
            <w:rStyle w:val="Strong"/>
          </w:rPr>
          <w:t>EVALUATING THE LAMBA COMPUTER MODEL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573E0" w14:textId="01AC4F39" w:rsidR="00E81978" w:rsidRDefault="001E5F29">
    <w:pPr>
      <w:pStyle w:val="Header"/>
      <w:rPr>
        <w:rStyle w:val="Strong"/>
      </w:rPr>
    </w:pPr>
    <w:r>
      <w:t>EVALUATING THE LAMBA COMPUTER MODEL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2FE6BA7"/>
    <w:multiLevelType w:val="hybridMultilevel"/>
    <w:tmpl w:val="8B522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40838068">
    <w:abstractNumId w:val="9"/>
  </w:num>
  <w:num w:numId="2" w16cid:durableId="700594841">
    <w:abstractNumId w:val="7"/>
  </w:num>
  <w:num w:numId="3" w16cid:durableId="40174808">
    <w:abstractNumId w:val="6"/>
  </w:num>
  <w:num w:numId="4" w16cid:durableId="777019737">
    <w:abstractNumId w:val="5"/>
  </w:num>
  <w:num w:numId="5" w16cid:durableId="1826388963">
    <w:abstractNumId w:val="4"/>
  </w:num>
  <w:num w:numId="6" w16cid:durableId="1593465705">
    <w:abstractNumId w:val="8"/>
  </w:num>
  <w:num w:numId="7" w16cid:durableId="2031180726">
    <w:abstractNumId w:val="3"/>
  </w:num>
  <w:num w:numId="8" w16cid:durableId="2108114549">
    <w:abstractNumId w:val="2"/>
  </w:num>
  <w:num w:numId="9" w16cid:durableId="87191383">
    <w:abstractNumId w:val="1"/>
  </w:num>
  <w:num w:numId="10" w16cid:durableId="1814056675">
    <w:abstractNumId w:val="0"/>
  </w:num>
  <w:num w:numId="11" w16cid:durableId="1086347453">
    <w:abstractNumId w:val="9"/>
    <w:lvlOverride w:ilvl="0">
      <w:startOverride w:val="1"/>
    </w:lvlOverride>
  </w:num>
  <w:num w:numId="12" w16cid:durableId="1558978089">
    <w:abstractNumId w:val="14"/>
  </w:num>
  <w:num w:numId="13" w16cid:durableId="775248222">
    <w:abstractNumId w:val="12"/>
  </w:num>
  <w:num w:numId="14" w16cid:durableId="1054886123">
    <w:abstractNumId w:val="11"/>
  </w:num>
  <w:num w:numId="15" w16cid:durableId="230651869">
    <w:abstractNumId w:val="13"/>
  </w:num>
  <w:num w:numId="16" w16cid:durableId="11814318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F29"/>
    <w:rsid w:val="000D3F41"/>
    <w:rsid w:val="001E5F29"/>
    <w:rsid w:val="00355DCA"/>
    <w:rsid w:val="00551A02"/>
    <w:rsid w:val="005534FA"/>
    <w:rsid w:val="005A0A34"/>
    <w:rsid w:val="005A337E"/>
    <w:rsid w:val="005D3A03"/>
    <w:rsid w:val="007B0C2D"/>
    <w:rsid w:val="007C03DF"/>
    <w:rsid w:val="008002C0"/>
    <w:rsid w:val="008C5323"/>
    <w:rsid w:val="009A6A3B"/>
    <w:rsid w:val="00B74717"/>
    <w:rsid w:val="00B823AA"/>
    <w:rsid w:val="00BA45DB"/>
    <w:rsid w:val="00BB077A"/>
    <w:rsid w:val="00BF4184"/>
    <w:rsid w:val="00C0601E"/>
    <w:rsid w:val="00C31D30"/>
    <w:rsid w:val="00CD6E39"/>
    <w:rsid w:val="00CF6E91"/>
    <w:rsid w:val="00D85B68"/>
    <w:rsid w:val="00E074F2"/>
    <w:rsid w:val="00E6004D"/>
    <w:rsid w:val="00E81978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96FA3"/>
  <w15:chartTrackingRefBased/>
  <w15:docId w15:val="{96FE4FDF-9488-4190-A797-0F0AB68CF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FB83B569654C4C97FC2C1C096E1E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A65FB-1908-4DD1-9D80-44CC3C647239}"/>
      </w:docPartPr>
      <w:docPartBody>
        <w:p w:rsidR="00000000" w:rsidRDefault="00000000">
          <w:pPr>
            <w:pStyle w:val="F7FB83B569654C4C97FC2C1C096E1ED6"/>
          </w:pPr>
          <w:r>
            <w:t>[Title Here, up to 12 Words, on One to Two Lines]</w:t>
          </w:r>
        </w:p>
      </w:docPartBody>
    </w:docPart>
    <w:docPart>
      <w:docPartPr>
        <w:name w:val="B28B440CAE284B399AFF156B4E9EB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21EFE-FEB5-43F2-93CC-EB50F8E2862D}"/>
      </w:docPartPr>
      <w:docPartBody>
        <w:p w:rsidR="00000000" w:rsidRDefault="00000000">
          <w:pPr>
            <w:pStyle w:val="B28B440CAE284B399AFF156B4E9EB770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06"/>
    <w:rsid w:val="003F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FB83B569654C4C97FC2C1C096E1ED6">
    <w:name w:val="F7FB83B569654C4C97FC2C1C096E1ED6"/>
  </w:style>
  <w:style w:type="paragraph" w:customStyle="1" w:styleId="DA24B5EDB3BF4F5FB83D2AF1B0238153">
    <w:name w:val="DA24B5EDB3BF4F5FB83D2AF1B0238153"/>
  </w:style>
  <w:style w:type="paragraph" w:customStyle="1" w:styleId="90C06423628D4D38AF123C69EC42297E">
    <w:name w:val="90C06423628D4D38AF123C69EC42297E"/>
  </w:style>
  <w:style w:type="paragraph" w:customStyle="1" w:styleId="289FCECF1DA942C280B9331DDA16A020">
    <w:name w:val="289FCECF1DA942C280B9331DDA16A020"/>
  </w:style>
  <w:style w:type="paragraph" w:customStyle="1" w:styleId="1705F30A441F45688AE22137A627410F">
    <w:name w:val="1705F30A441F45688AE22137A627410F"/>
  </w:style>
  <w:style w:type="paragraph" w:customStyle="1" w:styleId="2C45EE14A3BA401381414B5972C38A37">
    <w:name w:val="2C45EE14A3BA401381414B5972C38A37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EF17D5DA1E024CBFA93FA8788F958F3A">
    <w:name w:val="EF17D5DA1E024CBFA93FA8788F958F3A"/>
  </w:style>
  <w:style w:type="paragraph" w:customStyle="1" w:styleId="55FB9DDEAF5B432A996FE37A63574463">
    <w:name w:val="55FB9DDEAF5B432A996FE37A63574463"/>
  </w:style>
  <w:style w:type="paragraph" w:customStyle="1" w:styleId="10EC02EBB1E84FE08251948C9BF6C8FE">
    <w:name w:val="10EC02EBB1E84FE08251948C9BF6C8FE"/>
  </w:style>
  <w:style w:type="paragraph" w:customStyle="1" w:styleId="4DF6D65B3A3A46F188828C68901F2022">
    <w:name w:val="4DF6D65B3A3A46F188828C68901F2022"/>
  </w:style>
  <w:style w:type="paragraph" w:customStyle="1" w:styleId="3E47CE672B90448EAE8B98BA798EB57F">
    <w:name w:val="3E47CE672B90448EAE8B98BA798EB57F"/>
  </w:style>
  <w:style w:type="paragraph" w:customStyle="1" w:styleId="DBB7113AB0E841A58B6F117BA4007F74">
    <w:name w:val="DBB7113AB0E841A58B6F117BA4007F74"/>
  </w:style>
  <w:style w:type="paragraph" w:customStyle="1" w:styleId="0792650E9A5C41148E15DE5ABB9A336D">
    <w:name w:val="0792650E9A5C41148E15DE5ABB9A336D"/>
  </w:style>
  <w:style w:type="paragraph" w:customStyle="1" w:styleId="55C19DB1230945A6B8F37CE95FD4BF7E">
    <w:name w:val="55C19DB1230945A6B8F37CE95FD4BF7E"/>
  </w:style>
  <w:style w:type="paragraph" w:customStyle="1" w:styleId="B6EB360D74564E758EA37CE142CCBB6D">
    <w:name w:val="B6EB360D74564E758EA37CE142CCBB6D"/>
  </w:style>
  <w:style w:type="paragraph" w:customStyle="1" w:styleId="990706C38CCE489093407FE2A9233B40">
    <w:name w:val="990706C38CCE489093407FE2A9233B40"/>
  </w:style>
  <w:style w:type="paragraph" w:customStyle="1" w:styleId="2350481666C447B5A47B903F4A1CDA9E">
    <w:name w:val="2350481666C447B5A47B903F4A1CDA9E"/>
  </w:style>
  <w:style w:type="paragraph" w:customStyle="1" w:styleId="5B0583C0404C4495B236DFE18E0F8256">
    <w:name w:val="5B0583C0404C4495B236DFE18E0F8256"/>
  </w:style>
  <w:style w:type="paragraph" w:customStyle="1" w:styleId="F12AF01F58B147FE9323D596A3EC7D7B">
    <w:name w:val="F12AF01F58B147FE9323D596A3EC7D7B"/>
  </w:style>
  <w:style w:type="paragraph" w:customStyle="1" w:styleId="CEAC0A09BA4C4A07BB22C18801DF409D">
    <w:name w:val="CEAC0A09BA4C4A07BB22C18801DF409D"/>
  </w:style>
  <w:style w:type="paragraph" w:customStyle="1" w:styleId="32F2BED71332461A80E473FC60FB4C1D">
    <w:name w:val="32F2BED71332461A80E473FC60FB4C1D"/>
  </w:style>
  <w:style w:type="paragraph" w:customStyle="1" w:styleId="3C7930058D714AFD80CD0E8C8003D93D">
    <w:name w:val="3C7930058D714AFD80CD0E8C8003D93D"/>
  </w:style>
  <w:style w:type="paragraph" w:customStyle="1" w:styleId="E0A030C5B1BE4FE59705BBC3BE5AD62B">
    <w:name w:val="E0A030C5B1BE4FE59705BBC3BE5AD62B"/>
  </w:style>
  <w:style w:type="paragraph" w:customStyle="1" w:styleId="C62FF2ADCAA5403F93E56D4F9FCD304E">
    <w:name w:val="C62FF2ADCAA5403F93E56D4F9FCD304E"/>
  </w:style>
  <w:style w:type="paragraph" w:customStyle="1" w:styleId="06403CB19D7D46F5B3337F54DCCF0589">
    <w:name w:val="06403CB19D7D46F5B3337F54DCCF0589"/>
  </w:style>
  <w:style w:type="paragraph" w:customStyle="1" w:styleId="F79209AF448442C4B7AB56DF59837F18">
    <w:name w:val="F79209AF448442C4B7AB56DF59837F18"/>
  </w:style>
  <w:style w:type="paragraph" w:customStyle="1" w:styleId="3170DFB6B6B4411A92873BC99CB52B50">
    <w:name w:val="3170DFB6B6B4411A92873BC99CB52B50"/>
  </w:style>
  <w:style w:type="paragraph" w:customStyle="1" w:styleId="4D0541011FA046F2A245A07EC4BFF2CA">
    <w:name w:val="4D0541011FA046F2A245A07EC4BFF2CA"/>
  </w:style>
  <w:style w:type="paragraph" w:customStyle="1" w:styleId="ABF7F1D4F1E247CC9A9A637234ED098C">
    <w:name w:val="ABF7F1D4F1E247CC9A9A637234ED098C"/>
  </w:style>
  <w:style w:type="paragraph" w:customStyle="1" w:styleId="552F646BAED74294A5826DFBFC1EA046">
    <w:name w:val="552F646BAED74294A5826DFBFC1EA046"/>
  </w:style>
  <w:style w:type="paragraph" w:customStyle="1" w:styleId="DADF7D1A2B3046FABEABD9DEB5D3E210">
    <w:name w:val="DADF7D1A2B3046FABEABD9DEB5D3E210"/>
  </w:style>
  <w:style w:type="paragraph" w:customStyle="1" w:styleId="2BB13AB6C4EA4085931285BDB50588F9">
    <w:name w:val="2BB13AB6C4EA4085931285BDB50588F9"/>
  </w:style>
  <w:style w:type="paragraph" w:customStyle="1" w:styleId="0C1CEA8EE2F849EAB424D45FCAC9C223">
    <w:name w:val="0C1CEA8EE2F849EAB424D45FCAC9C223"/>
  </w:style>
  <w:style w:type="paragraph" w:customStyle="1" w:styleId="18AA4C80E8BD48DCA79DF15ADCD5E537">
    <w:name w:val="18AA4C80E8BD48DCA79DF15ADCD5E537"/>
  </w:style>
  <w:style w:type="paragraph" w:customStyle="1" w:styleId="84DBF482693842519E1ABDE88C53D38F">
    <w:name w:val="84DBF482693842519E1ABDE88C53D38F"/>
  </w:style>
  <w:style w:type="paragraph" w:customStyle="1" w:styleId="55E3EEA051E14FB98FA9CDBD5E624C0D">
    <w:name w:val="55E3EEA051E14FB98FA9CDBD5E624C0D"/>
  </w:style>
  <w:style w:type="paragraph" w:customStyle="1" w:styleId="9B4F78D2F55743118874AC99ABB84104">
    <w:name w:val="9B4F78D2F55743118874AC99ABB84104"/>
  </w:style>
  <w:style w:type="paragraph" w:customStyle="1" w:styleId="53312A6AAA3F48B3BF15B34BCA109CD6">
    <w:name w:val="53312A6AAA3F48B3BF15B34BCA109CD6"/>
  </w:style>
  <w:style w:type="paragraph" w:customStyle="1" w:styleId="AC520722081B4575AA39ACAA34043193">
    <w:name w:val="AC520722081B4575AA39ACAA34043193"/>
  </w:style>
  <w:style w:type="paragraph" w:customStyle="1" w:styleId="A89EE0ACD4BE492283A863B32B46829A">
    <w:name w:val="A89EE0ACD4BE492283A863B32B46829A"/>
  </w:style>
  <w:style w:type="paragraph" w:customStyle="1" w:styleId="0FAAC2F3DC5A4D8EAE6C157ADF2EADBD">
    <w:name w:val="0FAAC2F3DC5A4D8EAE6C157ADF2EADBD"/>
  </w:style>
  <w:style w:type="paragraph" w:customStyle="1" w:styleId="15093B84507A4DD58452A8822479E6C9">
    <w:name w:val="15093B84507A4DD58452A8822479E6C9"/>
  </w:style>
  <w:style w:type="paragraph" w:customStyle="1" w:styleId="B80A3659C31F4BDFB3D3A2B737A35B2E">
    <w:name w:val="B80A3659C31F4BDFB3D3A2B737A35B2E"/>
  </w:style>
  <w:style w:type="paragraph" w:customStyle="1" w:styleId="DA9482109FE84EE19A70CD816326D0C7">
    <w:name w:val="DA9482109FE84EE19A70CD816326D0C7"/>
  </w:style>
  <w:style w:type="paragraph" w:customStyle="1" w:styleId="EB5037FADC214496AD3ABA906373BE59">
    <w:name w:val="EB5037FADC214496AD3ABA906373BE59"/>
  </w:style>
  <w:style w:type="paragraph" w:customStyle="1" w:styleId="1CBDD68EB46C4CD3AA180A412690B020">
    <w:name w:val="1CBDD68EB46C4CD3AA180A412690B020"/>
  </w:style>
  <w:style w:type="paragraph" w:customStyle="1" w:styleId="487D195AE70A488D9E7A363E6E2523E3">
    <w:name w:val="487D195AE70A488D9E7A363E6E2523E3"/>
  </w:style>
  <w:style w:type="paragraph" w:customStyle="1" w:styleId="53C94446B0154D5FB9CBD2CBF985C8CD">
    <w:name w:val="53C94446B0154D5FB9CBD2CBF985C8CD"/>
  </w:style>
  <w:style w:type="paragraph" w:customStyle="1" w:styleId="503830A4DE004D1A8F65962B3DD419A6">
    <w:name w:val="503830A4DE004D1A8F65962B3DD419A6"/>
  </w:style>
  <w:style w:type="paragraph" w:customStyle="1" w:styleId="3171E3A8E90142C48581F0AA7605CEF8">
    <w:name w:val="3171E3A8E90142C48581F0AA7605CEF8"/>
  </w:style>
  <w:style w:type="paragraph" w:customStyle="1" w:styleId="654130AB457F4C8993A93E458FE4C0E6">
    <w:name w:val="654130AB457F4C8993A93E458FE4C0E6"/>
  </w:style>
  <w:style w:type="paragraph" w:customStyle="1" w:styleId="A1D0BD001AF14F6DBA1CACE0D12FAADC">
    <w:name w:val="A1D0BD001AF14F6DBA1CACE0D12FAADC"/>
  </w:style>
  <w:style w:type="paragraph" w:customStyle="1" w:styleId="598AD549FD884C48AA014D191E9CD129">
    <w:name w:val="598AD549FD884C48AA014D191E9CD129"/>
  </w:style>
  <w:style w:type="paragraph" w:customStyle="1" w:styleId="54604ED4843446A9A67289BA5C668146">
    <w:name w:val="54604ED4843446A9A67289BA5C668146"/>
  </w:style>
  <w:style w:type="paragraph" w:customStyle="1" w:styleId="AD37852FDFF64749AF425632ED745B57">
    <w:name w:val="AD37852FDFF64749AF425632ED745B57"/>
  </w:style>
  <w:style w:type="paragraph" w:customStyle="1" w:styleId="D4077F0A9D2A4F1796ACFECC09C0C1CF">
    <w:name w:val="D4077F0A9D2A4F1796ACFECC09C0C1CF"/>
  </w:style>
  <w:style w:type="paragraph" w:customStyle="1" w:styleId="486D803F8AD042E8BA782117C799308C">
    <w:name w:val="486D803F8AD042E8BA782117C799308C"/>
  </w:style>
  <w:style w:type="paragraph" w:customStyle="1" w:styleId="ECF6D06EB0B64D90AA9F8E7FDAC31DC9">
    <w:name w:val="ECF6D06EB0B64D90AA9F8E7FDAC31DC9"/>
  </w:style>
  <w:style w:type="paragraph" w:customStyle="1" w:styleId="1E8789603D494001B99304C295E1CA3F">
    <w:name w:val="1E8789603D494001B99304C295E1CA3F"/>
  </w:style>
  <w:style w:type="paragraph" w:customStyle="1" w:styleId="3A5E47B070F64500B0B834DEBFB71B04">
    <w:name w:val="3A5E47B070F64500B0B834DEBFB71B04"/>
  </w:style>
  <w:style w:type="paragraph" w:customStyle="1" w:styleId="24FB932B162B40BBAE709ED9F76B932F">
    <w:name w:val="24FB932B162B40BBAE709ED9F76B932F"/>
  </w:style>
  <w:style w:type="paragraph" w:customStyle="1" w:styleId="B28B440CAE284B399AFF156B4E9EB770">
    <w:name w:val="B28B440CAE284B399AFF156B4E9EB770"/>
  </w:style>
  <w:style w:type="paragraph" w:customStyle="1" w:styleId="0505472484DD481F8760303BF3320EF2">
    <w:name w:val="0505472484DD481F8760303BF3320E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EVALUATING THE LAMBA COMPUTER MODEL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35</TotalTime>
  <Pages>7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Evaluating the Lamba Compute Model
CS 470 Full Stack Development II</dc:title>
  <dc:subject/>
  <dc:creator>SercH MateoS</dc:creator>
  <cp:keywords/>
  <dc:description/>
  <cp:lastModifiedBy>SercH MateoS</cp:lastModifiedBy>
  <cp:revision>1</cp:revision>
  <dcterms:created xsi:type="dcterms:W3CDTF">2023-03-21T14:17:00Z</dcterms:created>
  <dcterms:modified xsi:type="dcterms:W3CDTF">2023-03-21T15:43:00Z</dcterms:modified>
</cp:coreProperties>
</file>