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90448" w14:textId="731C5573" w:rsidR="00E81978" w:rsidRDefault="00000000">
      <w:pPr>
        <w:pStyle w:val="Title"/>
      </w:pPr>
      <w:sdt>
        <w:sdtPr>
          <w:alias w:val="Title:"/>
          <w:tag w:val="Title:"/>
          <w:id w:val="726351117"/>
          <w:placeholder>
            <w:docPart w:val="03E48A21E5BE4903A70DFF82592C7AE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4B7C2D">
            <w:t>Create a Static Website on S3</w:t>
          </w:r>
          <w:r w:rsidR="004B7C2D">
            <w:br/>
            <w:t>CS 470 Full Stack Development</w:t>
          </w:r>
        </w:sdtContent>
      </w:sdt>
      <w:r w:rsidR="004B7C2D">
        <w:t xml:space="preserve"> II.</w:t>
      </w:r>
    </w:p>
    <w:p w14:paraId="45E5F5D4" w14:textId="4375F9FB" w:rsidR="00B823AA" w:rsidRDefault="004B7C2D" w:rsidP="00B823AA">
      <w:pPr>
        <w:pStyle w:val="Title2"/>
      </w:pPr>
      <w:r>
        <w:t xml:space="preserve">Sergio </w:t>
      </w:r>
      <w:proofErr w:type="spellStart"/>
      <w:r>
        <w:t>Mateos</w:t>
      </w:r>
      <w:proofErr w:type="spellEnd"/>
    </w:p>
    <w:p w14:paraId="22149E49" w14:textId="34B46C87" w:rsidR="00E81978" w:rsidRDefault="004B7C2D" w:rsidP="00B823AA">
      <w:pPr>
        <w:pStyle w:val="Title2"/>
      </w:pPr>
      <w:r>
        <w:t>Southern New Hampshire University</w:t>
      </w:r>
    </w:p>
    <w:p w14:paraId="08B44712" w14:textId="21070FDF" w:rsidR="004B7C2D" w:rsidRDefault="004B7C2D">
      <w:r>
        <w:br w:type="page"/>
      </w:r>
    </w:p>
    <w:p w14:paraId="0EFCDD63" w14:textId="46FE042A" w:rsidR="00BC6048" w:rsidRDefault="00BC6048" w:rsidP="00BC6048">
      <w:pPr>
        <w:pStyle w:val="Title2"/>
        <w:numPr>
          <w:ilvl w:val="0"/>
          <w:numId w:val="16"/>
        </w:numPr>
        <w:jc w:val="left"/>
      </w:pPr>
      <w:r>
        <w:lastRenderedPageBreak/>
        <w:t>Preparing the Angular Code</w:t>
      </w:r>
    </w:p>
    <w:p w14:paraId="3541C527" w14:textId="4CBAAE39" w:rsidR="00BC6048" w:rsidRDefault="00BC6048" w:rsidP="00BC6048">
      <w:pPr>
        <w:pStyle w:val="ListParagraph"/>
        <w:numPr>
          <w:ilvl w:val="1"/>
          <w:numId w:val="16"/>
        </w:numPr>
        <w:suppressAutoHyphens/>
        <w:spacing w:line="240" w:lineRule="auto"/>
        <w:rPr>
          <w:rFonts w:cstheme="minorHAnsi"/>
          <w:kern w:val="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BD364B" wp14:editId="30BA8EB5">
            <wp:simplePos x="0" y="0"/>
            <wp:positionH relativeFrom="margin">
              <wp:align>right</wp:align>
            </wp:positionH>
            <wp:positionV relativeFrom="paragraph">
              <wp:posOffset>278130</wp:posOffset>
            </wp:positionV>
            <wp:extent cx="5943600" cy="3100705"/>
            <wp:effectExtent l="0" t="0" r="0" b="4445"/>
            <wp:wrapTopAndBottom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22"/>
          <w:szCs w:val="22"/>
        </w:rPr>
        <w:t>ng build --prod --base-</w:t>
      </w:r>
      <w:proofErr w:type="spellStart"/>
      <w:proofErr w:type="gramStart"/>
      <w:r>
        <w:rPr>
          <w:rFonts w:cstheme="minorHAnsi"/>
          <w:sz w:val="22"/>
          <w:szCs w:val="22"/>
        </w:rPr>
        <w:t>href</w:t>
      </w:r>
      <w:proofErr w:type="spellEnd"/>
      <w:r>
        <w:rPr>
          <w:rFonts w:cstheme="minorHAnsi"/>
          <w:sz w:val="22"/>
          <w:szCs w:val="22"/>
        </w:rPr>
        <w:t xml:space="preserve"> .</w:t>
      </w:r>
      <w:proofErr w:type="gramEnd"/>
    </w:p>
    <w:p w14:paraId="19F28CA9" w14:textId="50CFBE0C" w:rsidR="00BC6048" w:rsidRDefault="00BC6048" w:rsidP="00BC6048">
      <w:pPr>
        <w:pStyle w:val="Title2"/>
        <w:ind w:left="1440"/>
        <w:jc w:val="left"/>
      </w:pPr>
    </w:p>
    <w:p w14:paraId="5CCE07CE" w14:textId="046011E4" w:rsidR="00BC6048" w:rsidRDefault="00BC6048" w:rsidP="00BC6048">
      <w:pPr>
        <w:pStyle w:val="Title2"/>
        <w:numPr>
          <w:ilvl w:val="0"/>
          <w:numId w:val="16"/>
        </w:numPr>
        <w:jc w:val="left"/>
      </w:pPr>
      <w:r>
        <w:t>Creating an S3 Bucket</w:t>
      </w:r>
    </w:p>
    <w:p w14:paraId="749B095A" w14:textId="494C0752" w:rsidR="0008312B" w:rsidRDefault="0008312B" w:rsidP="0008312B">
      <w:pPr>
        <w:pStyle w:val="Title2"/>
        <w:numPr>
          <w:ilvl w:val="1"/>
          <w:numId w:val="16"/>
        </w:numPr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48FC3F3" wp14:editId="04C1A497">
            <wp:simplePos x="0" y="0"/>
            <wp:positionH relativeFrom="margin">
              <wp:align>right</wp:align>
            </wp:positionH>
            <wp:positionV relativeFrom="paragraph">
              <wp:posOffset>384810</wp:posOffset>
            </wp:positionV>
            <wp:extent cx="5943600" cy="3020060"/>
            <wp:effectExtent l="0" t="0" r="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AWS Console</w:t>
      </w:r>
    </w:p>
    <w:p w14:paraId="7087DECF" w14:textId="37BC2E61" w:rsidR="0008312B" w:rsidRDefault="0008312B" w:rsidP="0008312B">
      <w:pPr>
        <w:pStyle w:val="Title2"/>
        <w:ind w:left="1440"/>
        <w:jc w:val="left"/>
      </w:pPr>
    </w:p>
    <w:p w14:paraId="2A564DE8" w14:textId="646D49D8" w:rsidR="0008312B" w:rsidRDefault="0008312B" w:rsidP="0008312B">
      <w:pPr>
        <w:pStyle w:val="Title2"/>
        <w:numPr>
          <w:ilvl w:val="1"/>
          <w:numId w:val="16"/>
        </w:numPr>
        <w:jc w:val="lef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63B3E4B" wp14:editId="33F13AD2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943600" cy="3008630"/>
            <wp:effectExtent l="0" t="0" r="0" b="1270"/>
            <wp:wrapTopAndBottom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AWS Management Console/ Creating a Bucket</w:t>
      </w:r>
    </w:p>
    <w:p w14:paraId="122D9A3D" w14:textId="3106941F" w:rsidR="0008312B" w:rsidRDefault="0008312B" w:rsidP="0008312B">
      <w:pPr>
        <w:pStyle w:val="ListParagraph"/>
      </w:pPr>
    </w:p>
    <w:p w14:paraId="4F913F13" w14:textId="333D89E7" w:rsidR="0008312B" w:rsidRDefault="0008312B" w:rsidP="0008312B">
      <w:pPr>
        <w:pStyle w:val="Title2"/>
        <w:numPr>
          <w:ilvl w:val="1"/>
          <w:numId w:val="16"/>
        </w:numPr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4CBFCDE" wp14:editId="5AE036C3">
            <wp:simplePos x="0" y="0"/>
            <wp:positionH relativeFrom="margin">
              <wp:align>right</wp:align>
            </wp:positionH>
            <wp:positionV relativeFrom="paragraph">
              <wp:posOffset>411480</wp:posOffset>
            </wp:positionV>
            <wp:extent cx="5943600" cy="3036570"/>
            <wp:effectExtent l="0" t="0" r="0" b="0"/>
            <wp:wrapTopAndBottom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Create a Bucket</w:t>
      </w:r>
    </w:p>
    <w:p w14:paraId="05C523DA" w14:textId="66A1BA7E" w:rsidR="0008312B" w:rsidRDefault="0008312B" w:rsidP="0008312B">
      <w:pPr>
        <w:pStyle w:val="Title2"/>
        <w:jc w:val="left"/>
      </w:pPr>
    </w:p>
    <w:p w14:paraId="657C63F0" w14:textId="6F676AB4" w:rsidR="0008312B" w:rsidRDefault="0008312B" w:rsidP="0008312B">
      <w:pPr>
        <w:pStyle w:val="Title2"/>
        <w:jc w:val="left"/>
      </w:pPr>
    </w:p>
    <w:p w14:paraId="6D75675C" w14:textId="77777777" w:rsidR="0008312B" w:rsidRDefault="0008312B" w:rsidP="0008312B">
      <w:pPr>
        <w:pStyle w:val="Title2"/>
        <w:jc w:val="left"/>
      </w:pPr>
    </w:p>
    <w:p w14:paraId="27D5076A" w14:textId="4C0B2AE2" w:rsidR="00BC6048" w:rsidRDefault="00BC6048" w:rsidP="00BC6048">
      <w:pPr>
        <w:pStyle w:val="Title2"/>
        <w:numPr>
          <w:ilvl w:val="0"/>
          <w:numId w:val="16"/>
        </w:numPr>
        <w:jc w:val="left"/>
      </w:pPr>
      <w:r>
        <w:lastRenderedPageBreak/>
        <w:t>Deploying your website</w:t>
      </w:r>
    </w:p>
    <w:p w14:paraId="637900AF" w14:textId="4E1955FA" w:rsidR="0008312B" w:rsidRDefault="00F4628C" w:rsidP="0008312B">
      <w:pPr>
        <w:pStyle w:val="Title2"/>
        <w:numPr>
          <w:ilvl w:val="1"/>
          <w:numId w:val="16"/>
        </w:numPr>
        <w:jc w:val="lef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B897D63" wp14:editId="3D04399A">
            <wp:simplePos x="0" y="0"/>
            <wp:positionH relativeFrom="margin">
              <wp:align>right</wp:align>
            </wp:positionH>
            <wp:positionV relativeFrom="paragraph">
              <wp:posOffset>335280</wp:posOffset>
            </wp:positionV>
            <wp:extent cx="5943600" cy="2755265"/>
            <wp:effectExtent l="0" t="0" r="0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Uploads files</w:t>
      </w:r>
    </w:p>
    <w:p w14:paraId="200D98A1" w14:textId="72CD6E9C" w:rsidR="00F4628C" w:rsidRDefault="00F4628C" w:rsidP="00F4628C">
      <w:pPr>
        <w:pStyle w:val="Title2"/>
        <w:ind w:left="1440"/>
        <w:jc w:val="left"/>
      </w:pPr>
    </w:p>
    <w:p w14:paraId="03AD49E0" w14:textId="121B70D7" w:rsidR="00F4628C" w:rsidRDefault="00F4628C" w:rsidP="0008312B">
      <w:pPr>
        <w:pStyle w:val="Title2"/>
        <w:numPr>
          <w:ilvl w:val="1"/>
          <w:numId w:val="16"/>
        </w:numPr>
        <w:jc w:val="left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666F0DE" wp14:editId="41C495D0">
            <wp:simplePos x="0" y="0"/>
            <wp:positionH relativeFrom="margin">
              <wp:align>right</wp:align>
            </wp:positionH>
            <wp:positionV relativeFrom="paragraph">
              <wp:posOffset>459105</wp:posOffset>
            </wp:positionV>
            <wp:extent cx="5943600" cy="351409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Uploaded files</w:t>
      </w:r>
    </w:p>
    <w:p w14:paraId="6BEDA8D5" w14:textId="51ADC2EA" w:rsidR="00F4628C" w:rsidRDefault="00F4628C" w:rsidP="00F4628C">
      <w:pPr>
        <w:pStyle w:val="Title2"/>
        <w:jc w:val="left"/>
      </w:pPr>
    </w:p>
    <w:p w14:paraId="1FA8482B" w14:textId="2DB41EC3" w:rsidR="00BC6048" w:rsidRDefault="00BC6048" w:rsidP="00BC6048">
      <w:pPr>
        <w:pStyle w:val="Title2"/>
        <w:numPr>
          <w:ilvl w:val="0"/>
          <w:numId w:val="16"/>
        </w:numPr>
        <w:jc w:val="left"/>
      </w:pPr>
      <w:r>
        <w:lastRenderedPageBreak/>
        <w:t>Configuring your S3 Bucket as a Website</w:t>
      </w:r>
    </w:p>
    <w:p w14:paraId="053AEF26" w14:textId="07370DFE" w:rsidR="00F1206E" w:rsidRDefault="00F1206E" w:rsidP="00F1206E">
      <w:pPr>
        <w:pStyle w:val="Title2"/>
        <w:numPr>
          <w:ilvl w:val="1"/>
          <w:numId w:val="16"/>
        </w:numPr>
        <w:jc w:val="left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AA76178" wp14:editId="44788008">
            <wp:simplePos x="0" y="0"/>
            <wp:positionH relativeFrom="margin">
              <wp:align>right</wp:align>
            </wp:positionH>
            <wp:positionV relativeFrom="paragraph">
              <wp:posOffset>278130</wp:posOffset>
            </wp:positionV>
            <wp:extent cx="5943600" cy="3535680"/>
            <wp:effectExtent l="0" t="0" r="0" b="7620"/>
            <wp:wrapTopAndBottom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Properties</w:t>
      </w:r>
    </w:p>
    <w:p w14:paraId="38247B8E" w14:textId="3285DB71" w:rsidR="00F1206E" w:rsidRDefault="00F1206E" w:rsidP="00F1206E">
      <w:pPr>
        <w:pStyle w:val="Title2"/>
        <w:ind w:left="1440"/>
        <w:jc w:val="left"/>
      </w:pPr>
    </w:p>
    <w:p w14:paraId="57EE1DC4" w14:textId="2DFE2436" w:rsidR="00F1206E" w:rsidRDefault="00F1206E" w:rsidP="00DC7AF0">
      <w:pPr>
        <w:pStyle w:val="ListParagraph"/>
        <w:numPr>
          <w:ilvl w:val="1"/>
          <w:numId w:val="16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5C61EAA" wp14:editId="7DC227C7">
            <wp:simplePos x="0" y="0"/>
            <wp:positionH relativeFrom="margin">
              <wp:align>right</wp:align>
            </wp:positionH>
            <wp:positionV relativeFrom="paragraph">
              <wp:posOffset>237490</wp:posOffset>
            </wp:positionV>
            <wp:extent cx="5943600" cy="338074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1206E">
        <w:t xml:space="preserve">Static website hosting dialog that shows S3 configured as a </w:t>
      </w:r>
      <w:r w:rsidRPr="00F1206E">
        <w:t>server.</w:t>
      </w:r>
    </w:p>
    <w:p w14:paraId="3B47B6FD" w14:textId="2F4DFC85" w:rsidR="00DC7AF0" w:rsidRDefault="00BC6048" w:rsidP="00DC7AF0">
      <w:pPr>
        <w:pStyle w:val="Title2"/>
        <w:numPr>
          <w:ilvl w:val="0"/>
          <w:numId w:val="16"/>
        </w:numPr>
        <w:jc w:val="left"/>
      </w:pPr>
      <w:r>
        <w:lastRenderedPageBreak/>
        <w:t>Configuring Security for your S3 Bucket Website</w:t>
      </w:r>
    </w:p>
    <w:p w14:paraId="23C6EBE6" w14:textId="3339D1B4" w:rsidR="00DC7AF0" w:rsidRDefault="004F35FB" w:rsidP="00DC7AF0">
      <w:pPr>
        <w:pStyle w:val="Title2"/>
        <w:numPr>
          <w:ilvl w:val="1"/>
          <w:numId w:val="16"/>
        </w:numPr>
        <w:jc w:val="left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E63E338" wp14:editId="7D57364E">
            <wp:simplePos x="0" y="0"/>
            <wp:positionH relativeFrom="margin">
              <wp:align>right</wp:align>
            </wp:positionH>
            <wp:positionV relativeFrom="paragraph">
              <wp:posOffset>335280</wp:posOffset>
            </wp:positionV>
            <wp:extent cx="5943600" cy="3329305"/>
            <wp:effectExtent l="0" t="0" r="0" b="44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7AF0">
        <w:t>Permission</w:t>
      </w:r>
    </w:p>
    <w:p w14:paraId="34DC1F67" w14:textId="0EA6E207" w:rsidR="00DC7AF0" w:rsidRDefault="00DC7AF0" w:rsidP="00DC7AF0">
      <w:pPr>
        <w:pStyle w:val="Title2"/>
        <w:ind w:left="1440"/>
        <w:jc w:val="left"/>
      </w:pPr>
    </w:p>
    <w:p w14:paraId="5D33F20C" w14:textId="2A60AAB4" w:rsidR="00DC7AF0" w:rsidRDefault="004F35FB" w:rsidP="00DC7AF0">
      <w:pPr>
        <w:pStyle w:val="Title2"/>
        <w:numPr>
          <w:ilvl w:val="1"/>
          <w:numId w:val="16"/>
        </w:numPr>
        <w:jc w:val="left"/>
      </w:pPr>
      <w:r>
        <w:t>Making your Bucket Public</w:t>
      </w:r>
    </w:p>
    <w:p w14:paraId="4074933F" w14:textId="4E8572BA" w:rsidR="004F35FB" w:rsidRDefault="004F35FB" w:rsidP="004F35FB">
      <w:pPr>
        <w:pStyle w:val="ListParagraph"/>
      </w:pPr>
      <w:r>
        <w:rPr>
          <w:noProof/>
        </w:rPr>
        <w:drawing>
          <wp:inline distT="0" distB="0" distL="0" distR="0" wp14:anchorId="2BC0F948" wp14:editId="646F8F9B">
            <wp:extent cx="5943600" cy="3355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0FA1" w14:textId="4B8DBB3F" w:rsidR="004F35FB" w:rsidRDefault="00F35941" w:rsidP="00DC7AF0">
      <w:pPr>
        <w:pStyle w:val="Title2"/>
        <w:numPr>
          <w:ilvl w:val="1"/>
          <w:numId w:val="16"/>
        </w:numPr>
        <w:jc w:val="left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FC6BAAD" wp14:editId="5D6A0FAD">
            <wp:simplePos x="0" y="0"/>
            <wp:positionH relativeFrom="column">
              <wp:posOffset>9525</wp:posOffset>
            </wp:positionH>
            <wp:positionV relativeFrom="paragraph">
              <wp:posOffset>361950</wp:posOffset>
            </wp:positionV>
            <wp:extent cx="5943600" cy="3363595"/>
            <wp:effectExtent l="0" t="0" r="0" b="8255"/>
            <wp:wrapTopAndBottom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5FB">
        <w:t>Enabling the Read Access Operations</w:t>
      </w:r>
    </w:p>
    <w:p w14:paraId="38D3FDEE" w14:textId="34F58F78" w:rsidR="004F35FB" w:rsidRDefault="004F35FB" w:rsidP="004F35FB">
      <w:pPr>
        <w:pStyle w:val="Title2"/>
        <w:ind w:left="1440"/>
        <w:jc w:val="left"/>
      </w:pPr>
    </w:p>
    <w:p w14:paraId="268B32B5" w14:textId="63E85B05" w:rsidR="004F35FB" w:rsidRDefault="00F35941" w:rsidP="00DC7AF0">
      <w:pPr>
        <w:pStyle w:val="Title2"/>
        <w:numPr>
          <w:ilvl w:val="1"/>
          <w:numId w:val="16"/>
        </w:numPr>
        <w:jc w:val="left"/>
      </w:pPr>
      <w:r>
        <w:t>Congrats!</w:t>
      </w:r>
    </w:p>
    <w:p w14:paraId="63F8B65E" w14:textId="25641270" w:rsidR="00F35941" w:rsidRDefault="00F35941" w:rsidP="00F35941">
      <w:pPr>
        <w:pStyle w:val="Title2"/>
        <w:jc w:val="left"/>
      </w:pPr>
      <w:r>
        <w:rPr>
          <w:noProof/>
        </w:rPr>
        <w:drawing>
          <wp:inline distT="0" distB="0" distL="0" distR="0" wp14:anchorId="7947A431" wp14:editId="05EF1B84">
            <wp:extent cx="5943600" cy="255333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20EB" w14:textId="5DA7CA8C" w:rsidR="00963944" w:rsidRDefault="00963944" w:rsidP="00F35941">
      <w:pPr>
        <w:pStyle w:val="Title2"/>
        <w:jc w:val="left"/>
      </w:pPr>
      <w:hyperlink r:id="rId21" w:tgtFrame="_blank" w:history="1">
        <w:r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http://snhuspyputs.s3-website-us-east-1.amazonaws.com</w:t>
        </w:r>
        <w:r>
          <w:rPr>
            <w:rStyle w:val="awsuiicon-wrapper4c84z16m2q453"/>
            <w:rFonts w:ascii="Roboto" w:hAnsi="Roboto"/>
            <w:color w:val="0000FF"/>
            <w:sz w:val="21"/>
            <w:szCs w:val="21"/>
            <w:u w:val="single"/>
            <w:shd w:val="clear" w:color="auto" w:fill="FFFFFF"/>
          </w:rPr>
          <w:t> </w:t>
        </w:r>
      </w:hyperlink>
    </w:p>
    <w:sectPr w:rsidR="00963944">
      <w:headerReference w:type="default" r:id="rId22"/>
      <w:headerReference w:type="first" r:id="rId23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92C02" w14:textId="77777777" w:rsidR="00111CDB" w:rsidRDefault="00111CDB">
      <w:pPr>
        <w:spacing w:line="240" w:lineRule="auto"/>
      </w:pPr>
      <w:r>
        <w:separator/>
      </w:r>
    </w:p>
    <w:p w14:paraId="31CA3A65" w14:textId="77777777" w:rsidR="00111CDB" w:rsidRDefault="00111CDB"/>
  </w:endnote>
  <w:endnote w:type="continuationSeparator" w:id="0">
    <w:p w14:paraId="43B546F4" w14:textId="77777777" w:rsidR="00111CDB" w:rsidRDefault="00111CDB">
      <w:pPr>
        <w:spacing w:line="240" w:lineRule="auto"/>
      </w:pPr>
      <w:r>
        <w:continuationSeparator/>
      </w:r>
    </w:p>
    <w:p w14:paraId="1C6FD0EA" w14:textId="77777777" w:rsidR="00111CDB" w:rsidRDefault="00111CD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042B8" w14:textId="77777777" w:rsidR="00111CDB" w:rsidRDefault="00111CDB">
      <w:pPr>
        <w:spacing w:line="240" w:lineRule="auto"/>
      </w:pPr>
      <w:r>
        <w:separator/>
      </w:r>
    </w:p>
    <w:p w14:paraId="1F0C644A" w14:textId="77777777" w:rsidR="00111CDB" w:rsidRDefault="00111CDB"/>
  </w:footnote>
  <w:footnote w:type="continuationSeparator" w:id="0">
    <w:p w14:paraId="1D2422C7" w14:textId="77777777" w:rsidR="00111CDB" w:rsidRDefault="00111CDB">
      <w:pPr>
        <w:spacing w:line="240" w:lineRule="auto"/>
      </w:pPr>
      <w:r>
        <w:continuationSeparator/>
      </w:r>
    </w:p>
    <w:p w14:paraId="0E56EE88" w14:textId="77777777" w:rsidR="00111CDB" w:rsidRDefault="00111CD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D224D" w14:textId="2C1AC0EE" w:rsidR="00E81978" w:rsidRDefault="00000000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1A7D94E93E034686BE50FE28105C8611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4B7C2D">
          <w:rPr>
            <w:rStyle w:val="Strong"/>
          </w:rPr>
          <w:t>create a static website on s3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38B47" w14:textId="0C6E919A" w:rsidR="00E81978" w:rsidRDefault="004B7C2D">
    <w:pPr>
      <w:pStyle w:val="Header"/>
      <w:rPr>
        <w:rStyle w:val="Strong"/>
      </w:rPr>
    </w:pPr>
    <w:r>
      <w:t>CREATE A STATIC WEBSITE ON S3</w:t>
    </w:r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1</w:t>
    </w:r>
    <w:r w:rsidR="005D3A03"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7EA70DF"/>
    <w:multiLevelType w:val="hybridMultilevel"/>
    <w:tmpl w:val="45C2A5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7A25772"/>
    <w:multiLevelType w:val="hybridMultilevel"/>
    <w:tmpl w:val="DD1ADA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301319">
    <w:abstractNumId w:val="9"/>
  </w:num>
  <w:num w:numId="2" w16cid:durableId="132215781">
    <w:abstractNumId w:val="7"/>
  </w:num>
  <w:num w:numId="3" w16cid:durableId="1720006192">
    <w:abstractNumId w:val="6"/>
  </w:num>
  <w:num w:numId="4" w16cid:durableId="294869485">
    <w:abstractNumId w:val="5"/>
  </w:num>
  <w:num w:numId="5" w16cid:durableId="1670254238">
    <w:abstractNumId w:val="4"/>
  </w:num>
  <w:num w:numId="6" w16cid:durableId="2079664298">
    <w:abstractNumId w:val="8"/>
  </w:num>
  <w:num w:numId="7" w16cid:durableId="1818649979">
    <w:abstractNumId w:val="3"/>
  </w:num>
  <w:num w:numId="8" w16cid:durableId="337854921">
    <w:abstractNumId w:val="2"/>
  </w:num>
  <w:num w:numId="9" w16cid:durableId="1888102540">
    <w:abstractNumId w:val="1"/>
  </w:num>
  <w:num w:numId="10" w16cid:durableId="1824852322">
    <w:abstractNumId w:val="0"/>
  </w:num>
  <w:num w:numId="11" w16cid:durableId="1328940049">
    <w:abstractNumId w:val="9"/>
    <w:lvlOverride w:ilvl="0">
      <w:startOverride w:val="1"/>
    </w:lvlOverride>
  </w:num>
  <w:num w:numId="12" w16cid:durableId="307587159">
    <w:abstractNumId w:val="14"/>
  </w:num>
  <w:num w:numId="13" w16cid:durableId="354043882">
    <w:abstractNumId w:val="11"/>
  </w:num>
  <w:num w:numId="14" w16cid:durableId="627246611">
    <w:abstractNumId w:val="10"/>
  </w:num>
  <w:num w:numId="15" w16cid:durableId="1034694154">
    <w:abstractNumId w:val="13"/>
  </w:num>
  <w:num w:numId="16" w16cid:durableId="687297340">
    <w:abstractNumId w:val="15"/>
  </w:num>
  <w:num w:numId="17" w16cid:durableId="2979267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C2D"/>
    <w:rsid w:val="0008312B"/>
    <w:rsid w:val="000D3F41"/>
    <w:rsid w:val="00111CDB"/>
    <w:rsid w:val="00355DCA"/>
    <w:rsid w:val="004B7C2D"/>
    <w:rsid w:val="004F35FB"/>
    <w:rsid w:val="00551A02"/>
    <w:rsid w:val="005534FA"/>
    <w:rsid w:val="005D3A03"/>
    <w:rsid w:val="008002C0"/>
    <w:rsid w:val="008C5323"/>
    <w:rsid w:val="00963944"/>
    <w:rsid w:val="009A6A3B"/>
    <w:rsid w:val="00B823AA"/>
    <w:rsid w:val="00BA45DB"/>
    <w:rsid w:val="00BC6048"/>
    <w:rsid w:val="00BF4184"/>
    <w:rsid w:val="00C0601E"/>
    <w:rsid w:val="00C31D30"/>
    <w:rsid w:val="00CD6E39"/>
    <w:rsid w:val="00CF6E91"/>
    <w:rsid w:val="00D85B68"/>
    <w:rsid w:val="00DC7AF0"/>
    <w:rsid w:val="00E6004D"/>
    <w:rsid w:val="00E81978"/>
    <w:rsid w:val="00F1206E"/>
    <w:rsid w:val="00F35941"/>
    <w:rsid w:val="00F379B7"/>
    <w:rsid w:val="00F4628C"/>
    <w:rsid w:val="00F525FA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913D38"/>
  <w15:chartTrackingRefBased/>
  <w15:docId w15:val="{FAD71E0C-8568-4AE6-A50D-4D57906AB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character" w:styleId="Hyperlink">
    <w:name w:val="Hyperlink"/>
    <w:basedOn w:val="DefaultParagraphFont"/>
    <w:uiPriority w:val="99"/>
    <w:semiHidden/>
    <w:unhideWhenUsed/>
    <w:rsid w:val="00963944"/>
    <w:rPr>
      <w:color w:val="0000FF"/>
      <w:u w:val="single"/>
    </w:rPr>
  </w:style>
  <w:style w:type="character" w:customStyle="1" w:styleId="awsuiicon-wrapper4c84z16m2q453">
    <w:name w:val="awsui_icon-wrapper_4c84z_16m2q_453"/>
    <w:basedOn w:val="DefaultParagraphFont"/>
    <w:rsid w:val="009639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://snhuspyputs.s3-website-us-east-1.amazonaws.com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rch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3E48A21E5BE4903A70DFF82592C7A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8B8864-2FCB-492C-A70F-2B6DEC6E9E16}"/>
      </w:docPartPr>
      <w:docPartBody>
        <w:p w:rsidR="00000000" w:rsidRDefault="00000000">
          <w:pPr>
            <w:pStyle w:val="03E48A21E5BE4903A70DFF82592C7AE1"/>
          </w:pPr>
          <w:r>
            <w:t>[Title Here, up to 12 Words, on One to Two Lines]</w:t>
          </w:r>
        </w:p>
      </w:docPartBody>
    </w:docPart>
    <w:docPart>
      <w:docPartPr>
        <w:name w:val="1A7D94E93E034686BE50FE28105C8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23FA52-D1A9-40A6-8D16-F7E3EFAC45B2}"/>
      </w:docPartPr>
      <w:docPartBody>
        <w:p w:rsidR="00000000" w:rsidRDefault="00000000">
          <w:pPr>
            <w:pStyle w:val="1A7D94E93E034686BE50FE28105C8611"/>
          </w:pPr>
          <w:r w:rsidRPr="005D3A03">
            <w:t>Figures title: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575"/>
    <w:rsid w:val="00AE2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3E48A21E5BE4903A70DFF82592C7AE1">
    <w:name w:val="03E48A21E5BE4903A70DFF82592C7AE1"/>
  </w:style>
  <w:style w:type="paragraph" w:customStyle="1" w:styleId="36C34C273C804AF081B436D62F3DFFAA">
    <w:name w:val="36C34C273C804AF081B436D62F3DFFAA"/>
  </w:style>
  <w:style w:type="paragraph" w:customStyle="1" w:styleId="878890FCA2D84AE3A891834D588143F2">
    <w:name w:val="878890FCA2D84AE3A891834D588143F2"/>
  </w:style>
  <w:style w:type="paragraph" w:customStyle="1" w:styleId="8AA5EA397D8D465ABFDB36A40A2F2F43">
    <w:name w:val="8AA5EA397D8D465ABFDB36A40A2F2F43"/>
  </w:style>
  <w:style w:type="paragraph" w:customStyle="1" w:styleId="589F4D3EC0D24C698C8F962FE4275D51">
    <w:name w:val="589F4D3EC0D24C698C8F962FE4275D51"/>
  </w:style>
  <w:style w:type="paragraph" w:customStyle="1" w:styleId="E81BB6CF17994AB5B2300A173690E435">
    <w:name w:val="E81BB6CF17994AB5B2300A173690E435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CF5E678ACB6A4A9EBADFACC7873A4D1A">
    <w:name w:val="CF5E678ACB6A4A9EBADFACC7873A4D1A"/>
  </w:style>
  <w:style w:type="paragraph" w:customStyle="1" w:styleId="CB387C79EE134D56816445DBD10F6CC9">
    <w:name w:val="CB387C79EE134D56816445DBD10F6CC9"/>
  </w:style>
  <w:style w:type="paragraph" w:customStyle="1" w:styleId="B33E42768A624234B8F09F8CFA45794A">
    <w:name w:val="B33E42768A624234B8F09F8CFA45794A"/>
  </w:style>
  <w:style w:type="paragraph" w:customStyle="1" w:styleId="BA0A8B3926DC4EA880302DECDC1AEEB5">
    <w:name w:val="BA0A8B3926DC4EA880302DECDC1AEEB5"/>
  </w:style>
  <w:style w:type="paragraph" w:customStyle="1" w:styleId="DB2CC99A495D4372B696AB39A297AC7E">
    <w:name w:val="DB2CC99A495D4372B696AB39A297AC7E"/>
  </w:style>
  <w:style w:type="paragraph" w:customStyle="1" w:styleId="39AB6D9FBD944AB6A0AC52AC2964AB6B">
    <w:name w:val="39AB6D9FBD944AB6A0AC52AC2964AB6B"/>
  </w:style>
  <w:style w:type="paragraph" w:customStyle="1" w:styleId="C3981E29338743C1BF0094FCAF49F5E0">
    <w:name w:val="C3981E29338743C1BF0094FCAF49F5E0"/>
  </w:style>
  <w:style w:type="paragraph" w:customStyle="1" w:styleId="CE7005883CB64716BA55BBB072EB7810">
    <w:name w:val="CE7005883CB64716BA55BBB072EB7810"/>
  </w:style>
  <w:style w:type="paragraph" w:customStyle="1" w:styleId="EC9234397D824C77949B6EAD7057BD75">
    <w:name w:val="EC9234397D824C77949B6EAD7057BD75"/>
  </w:style>
  <w:style w:type="paragraph" w:customStyle="1" w:styleId="362152D7C2EE4C7A98097E205BA08C24">
    <w:name w:val="362152D7C2EE4C7A98097E205BA08C24"/>
  </w:style>
  <w:style w:type="paragraph" w:customStyle="1" w:styleId="DCB73C0D6F0B4129A7110E22979D773B">
    <w:name w:val="DCB73C0D6F0B4129A7110E22979D773B"/>
  </w:style>
  <w:style w:type="paragraph" w:customStyle="1" w:styleId="2DEEEBD8A30F43EB95DF336B3707E0CA">
    <w:name w:val="2DEEEBD8A30F43EB95DF336B3707E0CA"/>
  </w:style>
  <w:style w:type="paragraph" w:customStyle="1" w:styleId="CFA12F3C07154AF1BFB3B1EE3205066F">
    <w:name w:val="CFA12F3C07154AF1BFB3B1EE3205066F"/>
  </w:style>
  <w:style w:type="paragraph" w:customStyle="1" w:styleId="84238FE60C874DC3B9891488075603E4">
    <w:name w:val="84238FE60C874DC3B9891488075603E4"/>
  </w:style>
  <w:style w:type="paragraph" w:customStyle="1" w:styleId="BE276D2A87EC4505A0111B7BFC37F99B">
    <w:name w:val="BE276D2A87EC4505A0111B7BFC37F99B"/>
  </w:style>
  <w:style w:type="paragraph" w:customStyle="1" w:styleId="DC0FA2CD2F9B4B8EBAB8622EBDEDA2C6">
    <w:name w:val="DC0FA2CD2F9B4B8EBAB8622EBDEDA2C6"/>
  </w:style>
  <w:style w:type="paragraph" w:customStyle="1" w:styleId="7986DBB0232D4710833C2229FEC71D46">
    <w:name w:val="7986DBB0232D4710833C2229FEC71D46"/>
  </w:style>
  <w:style w:type="paragraph" w:customStyle="1" w:styleId="9DE58F13EB7C41419D7E90EEE2973924">
    <w:name w:val="9DE58F13EB7C41419D7E90EEE2973924"/>
  </w:style>
  <w:style w:type="paragraph" w:customStyle="1" w:styleId="9B116719DC0C46E08279EDD58245087D">
    <w:name w:val="9B116719DC0C46E08279EDD58245087D"/>
  </w:style>
  <w:style w:type="paragraph" w:customStyle="1" w:styleId="5BD7A012ACF747AABCE38EED2BA3D96E">
    <w:name w:val="5BD7A012ACF747AABCE38EED2BA3D96E"/>
  </w:style>
  <w:style w:type="paragraph" w:customStyle="1" w:styleId="D33FF82CCAC244F4BD2A9E0DA9D8AC79">
    <w:name w:val="D33FF82CCAC244F4BD2A9E0DA9D8AC79"/>
  </w:style>
  <w:style w:type="paragraph" w:customStyle="1" w:styleId="1AC840DB7A6F4CEFA7DCA3BB6D553B7F">
    <w:name w:val="1AC840DB7A6F4CEFA7DCA3BB6D553B7F"/>
  </w:style>
  <w:style w:type="paragraph" w:customStyle="1" w:styleId="E71C4E9161B540C2A3F9645EBA4B7E0C">
    <w:name w:val="E71C4E9161B540C2A3F9645EBA4B7E0C"/>
  </w:style>
  <w:style w:type="paragraph" w:customStyle="1" w:styleId="7D5A240A5B674432B250FB0F71D12BC3">
    <w:name w:val="7D5A240A5B674432B250FB0F71D12BC3"/>
  </w:style>
  <w:style w:type="paragraph" w:customStyle="1" w:styleId="37ED41968ADF4A468871AA8FFB9BC1EE">
    <w:name w:val="37ED41968ADF4A468871AA8FFB9BC1EE"/>
  </w:style>
  <w:style w:type="paragraph" w:customStyle="1" w:styleId="A5BCBD9A40AE4640B0DCFB7554CC0625">
    <w:name w:val="A5BCBD9A40AE4640B0DCFB7554CC0625"/>
  </w:style>
  <w:style w:type="paragraph" w:customStyle="1" w:styleId="9D9227BB3F4448CC888C7A90DBAB69A5">
    <w:name w:val="9D9227BB3F4448CC888C7A90DBAB69A5"/>
  </w:style>
  <w:style w:type="paragraph" w:customStyle="1" w:styleId="5790F7502B4E409A811CD756E6AB3B71">
    <w:name w:val="5790F7502B4E409A811CD756E6AB3B71"/>
  </w:style>
  <w:style w:type="paragraph" w:customStyle="1" w:styleId="8634299F40E54805822FB67621A98B85">
    <w:name w:val="8634299F40E54805822FB67621A98B85"/>
  </w:style>
  <w:style w:type="paragraph" w:customStyle="1" w:styleId="FC92A6E9DD75469391C74BBD3D8E64D0">
    <w:name w:val="FC92A6E9DD75469391C74BBD3D8E64D0"/>
  </w:style>
  <w:style w:type="paragraph" w:customStyle="1" w:styleId="C22BDE3E323B475BA7077582BEE7D394">
    <w:name w:val="C22BDE3E323B475BA7077582BEE7D394"/>
  </w:style>
  <w:style w:type="paragraph" w:customStyle="1" w:styleId="877A6243970644D284B7026CC128F1EA">
    <w:name w:val="877A6243970644D284B7026CC128F1EA"/>
  </w:style>
  <w:style w:type="paragraph" w:customStyle="1" w:styleId="7CB41CE1504F4DEC9AF8015452D5B4DB">
    <w:name w:val="7CB41CE1504F4DEC9AF8015452D5B4DB"/>
  </w:style>
  <w:style w:type="paragraph" w:customStyle="1" w:styleId="ADDAD7F79FE543309F69ECE62A49E9DF">
    <w:name w:val="ADDAD7F79FE543309F69ECE62A49E9DF"/>
  </w:style>
  <w:style w:type="paragraph" w:customStyle="1" w:styleId="D4C1AE5973324C1CAA80E71EB98DF318">
    <w:name w:val="D4C1AE5973324C1CAA80E71EB98DF318"/>
  </w:style>
  <w:style w:type="paragraph" w:customStyle="1" w:styleId="9C55AD65AAD14B3A849CDA1CDE2DFA0F">
    <w:name w:val="9C55AD65AAD14B3A849CDA1CDE2DFA0F"/>
  </w:style>
  <w:style w:type="paragraph" w:customStyle="1" w:styleId="99B74836EF574E9FB70582097792A824">
    <w:name w:val="99B74836EF574E9FB70582097792A824"/>
  </w:style>
  <w:style w:type="paragraph" w:customStyle="1" w:styleId="68D930E0860A48E9918FD340E484059D">
    <w:name w:val="68D930E0860A48E9918FD340E484059D"/>
  </w:style>
  <w:style w:type="paragraph" w:customStyle="1" w:styleId="EB217AD79B0D4E6D83152673E70D6522">
    <w:name w:val="EB217AD79B0D4E6D83152673E70D6522"/>
  </w:style>
  <w:style w:type="paragraph" w:customStyle="1" w:styleId="DA6D940458CD45D5BCAED08BDF4F784D">
    <w:name w:val="DA6D940458CD45D5BCAED08BDF4F784D"/>
  </w:style>
  <w:style w:type="paragraph" w:customStyle="1" w:styleId="C6F148D5528B44E595549E8EEEC06885">
    <w:name w:val="C6F148D5528B44E595549E8EEEC06885"/>
  </w:style>
  <w:style w:type="paragraph" w:customStyle="1" w:styleId="E689923FA3434635940C6682B37EF9FC">
    <w:name w:val="E689923FA3434635940C6682B37EF9FC"/>
  </w:style>
  <w:style w:type="paragraph" w:customStyle="1" w:styleId="F15572627A884A92947DEB97339FB4BB">
    <w:name w:val="F15572627A884A92947DEB97339FB4BB"/>
  </w:style>
  <w:style w:type="paragraph" w:customStyle="1" w:styleId="C87BD00820214FF2B134B41E2154351D">
    <w:name w:val="C87BD00820214FF2B134B41E2154351D"/>
  </w:style>
  <w:style w:type="paragraph" w:customStyle="1" w:styleId="9D34EE8FEB04483F8A432C8F9E54E54A">
    <w:name w:val="9D34EE8FEB04483F8A432C8F9E54E54A"/>
  </w:style>
  <w:style w:type="paragraph" w:customStyle="1" w:styleId="7D6D0126DDFE4C79BBA701C166AC5F94">
    <w:name w:val="7D6D0126DDFE4C79BBA701C166AC5F94"/>
  </w:style>
  <w:style w:type="paragraph" w:customStyle="1" w:styleId="2944E65FA5A643759FD801CF45DE2BAD">
    <w:name w:val="2944E65FA5A643759FD801CF45DE2BAD"/>
  </w:style>
  <w:style w:type="paragraph" w:customStyle="1" w:styleId="A4449086C68243F5905227EF2EB139F7">
    <w:name w:val="A4449086C68243F5905227EF2EB139F7"/>
  </w:style>
  <w:style w:type="paragraph" w:customStyle="1" w:styleId="447D3107B312419CB7AAA23B44AEB7A0">
    <w:name w:val="447D3107B312419CB7AAA23B44AEB7A0"/>
  </w:style>
  <w:style w:type="paragraph" w:customStyle="1" w:styleId="9C03B1F285DF492293E9975A86CB94D6">
    <w:name w:val="9C03B1F285DF492293E9975A86CB94D6"/>
  </w:style>
  <w:style w:type="paragraph" w:customStyle="1" w:styleId="E3D548A279504F378CE0C4662E375A46">
    <w:name w:val="E3D548A279504F378CE0C4662E375A46"/>
  </w:style>
  <w:style w:type="paragraph" w:customStyle="1" w:styleId="05F76D852E6A4B1191D6AE2BC690BF0F">
    <w:name w:val="05F76D852E6A4B1191D6AE2BC690BF0F"/>
  </w:style>
  <w:style w:type="paragraph" w:customStyle="1" w:styleId="0157C51B2BE34BF2AACE7F0000C36BCB">
    <w:name w:val="0157C51B2BE34BF2AACE7F0000C36BCB"/>
  </w:style>
  <w:style w:type="paragraph" w:customStyle="1" w:styleId="06A9B8E6893E4B90BA38C5EC3AD43457">
    <w:name w:val="06A9B8E6893E4B90BA38C5EC3AD43457"/>
  </w:style>
  <w:style w:type="paragraph" w:customStyle="1" w:styleId="660DE753B6C747F0A0AB4008AE25F773">
    <w:name w:val="660DE753B6C747F0A0AB4008AE25F773"/>
  </w:style>
  <w:style w:type="paragraph" w:customStyle="1" w:styleId="1A7D94E93E034686BE50FE28105C8611">
    <w:name w:val="1A7D94E93E034686BE50FE28105C8611"/>
  </w:style>
  <w:style w:type="paragraph" w:customStyle="1" w:styleId="6482C3AB0826445B99F33E04D188816D">
    <w:name w:val="6482C3AB0826445B99F33E04D18881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2.xml><?xml version="1.0" encoding="utf-8"?>
<CoverPageProperties xmlns="http://schemas.microsoft.com/office/2006/coverPageProps">
  <PublishDate/>
  <Abstract>create a static website on s3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82DBADFB-1DDD-494B-BD57-A57FFC80C60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</Template>
  <TotalTime>55</TotalTime>
  <Pages>7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Create a Static Website on S3
CS 470 Full Stack Development</dc:title>
  <dc:subject/>
  <dc:creator>SercH MateoS</dc:creator>
  <cp:keywords/>
  <dc:description/>
  <cp:lastModifiedBy>SercH MateoS</cp:lastModifiedBy>
  <cp:revision>3</cp:revision>
  <dcterms:created xsi:type="dcterms:W3CDTF">2023-03-14T15:45:00Z</dcterms:created>
  <dcterms:modified xsi:type="dcterms:W3CDTF">2023-03-14T17:29:00Z</dcterms:modified>
</cp:coreProperties>
</file>