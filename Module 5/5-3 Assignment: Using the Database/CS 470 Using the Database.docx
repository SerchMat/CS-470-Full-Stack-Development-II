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78014" w14:textId="66564E30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50D22EE92EDE49808EB0EEF23D0A536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B163BA">
            <w:t>Using the Database</w:t>
          </w:r>
          <w:r w:rsidR="00B163BA">
            <w:br/>
            <w:t>CS 470 Full Stack Development II</w:t>
          </w:r>
        </w:sdtContent>
      </w:sdt>
    </w:p>
    <w:p w14:paraId="22493FEE" w14:textId="624C3783" w:rsidR="00B823AA" w:rsidRDefault="00B163BA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6F265DEE" w14:textId="0435C7E4" w:rsidR="00E81978" w:rsidRDefault="00B163BA" w:rsidP="00B823AA">
      <w:pPr>
        <w:pStyle w:val="Title2"/>
      </w:pPr>
      <w:r>
        <w:t>Southern New Hampshire University</w:t>
      </w:r>
    </w:p>
    <w:p w14:paraId="1E423478" w14:textId="6CE3B3BC" w:rsidR="00B163BA" w:rsidRDefault="00B163BA">
      <w:r>
        <w:br w:type="page"/>
      </w:r>
    </w:p>
    <w:p w14:paraId="519F37EB" w14:textId="450E4DD9" w:rsidR="00EA574B" w:rsidRDefault="00EA574B" w:rsidP="00EA574B">
      <w:pPr>
        <w:pStyle w:val="Title2"/>
        <w:numPr>
          <w:ilvl w:val="0"/>
          <w:numId w:val="16"/>
        </w:numPr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One: The Query Lambda</w:t>
      </w:r>
    </w:p>
    <w:p w14:paraId="268C08E5" w14:textId="0A6A5265" w:rsidR="007A7F4B" w:rsidRPr="007A7F4B" w:rsidRDefault="007A7F4B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CCE61F" wp14:editId="30CED912">
            <wp:simplePos x="0" y="0"/>
            <wp:positionH relativeFrom="margin">
              <wp:align>right</wp:align>
            </wp:positionH>
            <wp:positionV relativeFrom="paragraph">
              <wp:posOffset>321310</wp:posOffset>
            </wp:positionV>
            <wp:extent cx="5943600" cy="2699385"/>
            <wp:effectExtent l="0" t="0" r="0" b="5715"/>
            <wp:wrapTopAndBottom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Create a new Lambda.</w:t>
      </w:r>
    </w:p>
    <w:p w14:paraId="50CD5845" w14:textId="0276CE3C" w:rsidR="007A7F4B" w:rsidRDefault="007A7F4B" w:rsidP="007A7F4B">
      <w:pPr>
        <w:pStyle w:val="Title2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35539417" wp14:editId="100A9EB2">
            <wp:extent cx="5943600" cy="29210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92735" w14:textId="72D1E23C" w:rsidR="007A7F4B" w:rsidRPr="007A7F4B" w:rsidRDefault="007A7F4B" w:rsidP="007A7F4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3B8DD5" w14:textId="383A6712" w:rsidR="007A7F4B" w:rsidRPr="0089036D" w:rsidRDefault="0089036D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F825A3D" wp14:editId="762A3E73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3210560"/>
            <wp:effectExtent l="0" t="0" r="0" b="8890"/>
            <wp:wrapTopAndBottom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64DEC">
        <w:rPr>
          <w:sz w:val="28"/>
          <w:szCs w:val="28"/>
        </w:rPr>
        <w:t>QuestionWithoutFilter</w:t>
      </w:r>
      <w:proofErr w:type="spellEnd"/>
    </w:p>
    <w:p w14:paraId="6BE2C95A" w14:textId="6884D2D6" w:rsidR="0089036D" w:rsidRPr="0089036D" w:rsidRDefault="0089036D" w:rsidP="0089036D">
      <w:pPr>
        <w:pStyle w:val="Title2"/>
        <w:jc w:val="left"/>
        <w:rPr>
          <w:sz w:val="28"/>
          <w:szCs w:val="28"/>
          <w:u w:val="single"/>
        </w:rPr>
      </w:pPr>
    </w:p>
    <w:p w14:paraId="3E475E05" w14:textId="0B73F9F8" w:rsidR="0089036D" w:rsidRPr="0089036D" w:rsidRDefault="0089036D" w:rsidP="0089036D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CF1B0B" wp14:editId="3C9EA2CA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5943600" cy="368173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Permissions</w:t>
      </w:r>
    </w:p>
    <w:p w14:paraId="7E2B8CD7" w14:textId="40218A89" w:rsidR="0089036D" w:rsidRPr="0089036D" w:rsidRDefault="00BA104E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0B11294" wp14:editId="432AD79B">
            <wp:simplePos x="0" y="0"/>
            <wp:positionH relativeFrom="margin">
              <wp:posOffset>208915</wp:posOffset>
            </wp:positionH>
            <wp:positionV relativeFrom="paragraph">
              <wp:posOffset>4362450</wp:posOffset>
            </wp:positionV>
            <wp:extent cx="5498465" cy="3762375"/>
            <wp:effectExtent l="0" t="0" r="6985" b="9525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581E5F7" wp14:editId="66488C0C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619115" cy="3867150"/>
            <wp:effectExtent l="0" t="0" r="63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11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36D" w:rsidRPr="0089036D">
        <w:rPr>
          <w:sz w:val="28"/>
          <w:szCs w:val="28"/>
        </w:rPr>
        <w:t>C</w:t>
      </w:r>
      <w:r w:rsidR="0089036D">
        <w:rPr>
          <w:sz w:val="28"/>
          <w:szCs w:val="28"/>
        </w:rPr>
        <w:t xml:space="preserve">reate a new </w:t>
      </w:r>
      <w:r>
        <w:rPr>
          <w:sz w:val="28"/>
          <w:szCs w:val="28"/>
        </w:rPr>
        <w:t>policy.</w:t>
      </w:r>
    </w:p>
    <w:p w14:paraId="30CCBDAC" w14:textId="7AD9DE99" w:rsidR="00BA104E" w:rsidRDefault="00BA104E" w:rsidP="00BA104E">
      <w:pPr>
        <w:ind w:firstLine="0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760FDF" wp14:editId="133D8673">
            <wp:simplePos x="0" y="0"/>
            <wp:positionH relativeFrom="margin">
              <wp:align>right</wp:align>
            </wp:positionH>
            <wp:positionV relativeFrom="paragraph">
              <wp:posOffset>597535</wp:posOffset>
            </wp:positionV>
            <wp:extent cx="5943600" cy="3825240"/>
            <wp:effectExtent l="0" t="0" r="0" b="381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656ED" w14:textId="2417B942" w:rsidR="00BA104E" w:rsidRDefault="00BA104E" w:rsidP="0089036D">
      <w:pPr>
        <w:pStyle w:val="ListParagrap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0500FE6" wp14:editId="3D2ADCB6">
            <wp:simplePos x="0" y="0"/>
            <wp:positionH relativeFrom="margin">
              <wp:align>right</wp:align>
            </wp:positionH>
            <wp:positionV relativeFrom="paragraph">
              <wp:posOffset>4401185</wp:posOffset>
            </wp:positionV>
            <wp:extent cx="5943600" cy="2163445"/>
            <wp:effectExtent l="0" t="0" r="0" b="8255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904A" w14:textId="189140DD" w:rsidR="00BA104E" w:rsidRDefault="00BA104E" w:rsidP="0089036D">
      <w:pPr>
        <w:pStyle w:val="ListParagraph"/>
        <w:rPr>
          <w:sz w:val="28"/>
          <w:szCs w:val="28"/>
          <w:u w:val="single"/>
        </w:rPr>
      </w:pPr>
    </w:p>
    <w:p w14:paraId="7744C182" w14:textId="3BC85C37" w:rsidR="00BA104E" w:rsidRDefault="00BA104E" w:rsidP="0089036D">
      <w:pPr>
        <w:pStyle w:val="ListParagraph"/>
        <w:rPr>
          <w:sz w:val="28"/>
          <w:szCs w:val="28"/>
          <w:u w:val="single"/>
        </w:rPr>
      </w:pPr>
    </w:p>
    <w:p w14:paraId="2AE2EE24" w14:textId="0BD922C6" w:rsidR="0089036D" w:rsidRDefault="0089036D" w:rsidP="0089036D">
      <w:pPr>
        <w:pStyle w:val="ListParagraph"/>
        <w:rPr>
          <w:sz w:val="28"/>
          <w:szCs w:val="28"/>
          <w:u w:val="single"/>
        </w:rPr>
      </w:pPr>
    </w:p>
    <w:p w14:paraId="5924E1EA" w14:textId="55ABBE5E" w:rsidR="0089036D" w:rsidRDefault="00D64DEC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5B5A897" wp14:editId="38B2F1B8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3600" cy="2640330"/>
            <wp:effectExtent l="0" t="0" r="0" b="762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104E" w:rsidRPr="00BA104E">
        <w:rPr>
          <w:sz w:val="28"/>
          <w:szCs w:val="28"/>
        </w:rPr>
        <w:t>Attach Policy</w:t>
      </w:r>
    </w:p>
    <w:p w14:paraId="612D93ED" w14:textId="098530BF" w:rsidR="00BA104E" w:rsidRDefault="00BA104E" w:rsidP="00BA104E">
      <w:pPr>
        <w:pStyle w:val="Title2"/>
        <w:ind w:left="1440"/>
        <w:jc w:val="left"/>
        <w:rPr>
          <w:sz w:val="28"/>
          <w:szCs w:val="28"/>
        </w:rPr>
      </w:pPr>
    </w:p>
    <w:p w14:paraId="3173C14A" w14:textId="1449A84E" w:rsidR="00D64DEC" w:rsidRPr="00F57FFC" w:rsidRDefault="00F57FFC" w:rsidP="00F57FFC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E2C9021" wp14:editId="7A0881D9">
            <wp:simplePos x="0" y="0"/>
            <wp:positionH relativeFrom="margin">
              <wp:align>right</wp:align>
            </wp:positionH>
            <wp:positionV relativeFrom="paragraph">
              <wp:posOffset>448310</wp:posOffset>
            </wp:positionV>
            <wp:extent cx="5943600" cy="421830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DEC">
        <w:rPr>
          <w:sz w:val="28"/>
          <w:szCs w:val="28"/>
        </w:rPr>
        <w:t>Create a new test “</w:t>
      </w:r>
      <w:proofErr w:type="spellStart"/>
      <w:proofErr w:type="gramStart"/>
      <w:r w:rsidR="00D64DEC">
        <w:rPr>
          <w:sz w:val="28"/>
          <w:szCs w:val="28"/>
        </w:rPr>
        <w:t>QuesionWithFilter</w:t>
      </w:r>
      <w:proofErr w:type="spellEnd"/>
      <w:r w:rsidR="00D64DEC">
        <w:rPr>
          <w:sz w:val="28"/>
          <w:szCs w:val="28"/>
        </w:rPr>
        <w:t>”</w:t>
      </w:r>
      <w:proofErr w:type="gramEnd"/>
    </w:p>
    <w:p w14:paraId="7E417D60" w14:textId="0BEF069B" w:rsidR="00D64DEC" w:rsidRDefault="00F57FFC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8D91DB2" wp14:editId="6BDD1796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29349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Test</w:t>
      </w:r>
    </w:p>
    <w:p w14:paraId="3D5DAEB4" w14:textId="212B0F19" w:rsidR="00F57FFC" w:rsidRDefault="00F57FFC" w:rsidP="00F57FFC">
      <w:pPr>
        <w:pStyle w:val="Title2"/>
        <w:ind w:left="1440"/>
        <w:jc w:val="left"/>
        <w:rPr>
          <w:sz w:val="28"/>
          <w:szCs w:val="28"/>
        </w:rPr>
      </w:pPr>
    </w:p>
    <w:p w14:paraId="5723CA75" w14:textId="5A5B0A34" w:rsidR="00F57FFC" w:rsidRPr="00F57FFC" w:rsidRDefault="00F57FFC" w:rsidP="00F57FFC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580790C" wp14:editId="42EF3152">
            <wp:simplePos x="0" y="0"/>
            <wp:positionH relativeFrom="margin">
              <wp:align>right</wp:align>
            </wp:positionH>
            <wp:positionV relativeFrom="paragraph">
              <wp:posOffset>596265</wp:posOffset>
            </wp:positionV>
            <wp:extent cx="5943600" cy="391477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Create a new test “</w:t>
      </w:r>
      <w:proofErr w:type="spellStart"/>
      <w:r w:rsidRPr="00F57FFC">
        <w:rPr>
          <w:sz w:val="28"/>
          <w:szCs w:val="28"/>
        </w:rPr>
        <w:t>AnswerWithoutFilter</w:t>
      </w:r>
      <w:proofErr w:type="spellEnd"/>
      <w:r>
        <w:rPr>
          <w:sz w:val="28"/>
          <w:szCs w:val="28"/>
        </w:rPr>
        <w:t>”.</w:t>
      </w:r>
    </w:p>
    <w:p w14:paraId="0F916030" w14:textId="4C4CA7AA" w:rsidR="00F57FFC" w:rsidRDefault="00F57FFC" w:rsidP="007A7F4B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5A6B9B5" wp14:editId="33C903D8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5943600" cy="27527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Test</w:t>
      </w:r>
    </w:p>
    <w:p w14:paraId="1E7CC01A" w14:textId="1C859909" w:rsidR="00F57FFC" w:rsidRPr="00BA104E" w:rsidRDefault="00F57FFC" w:rsidP="00F57FFC">
      <w:pPr>
        <w:pStyle w:val="Title2"/>
        <w:jc w:val="left"/>
        <w:rPr>
          <w:sz w:val="28"/>
          <w:szCs w:val="28"/>
        </w:rPr>
      </w:pPr>
    </w:p>
    <w:p w14:paraId="4400AADD" w14:textId="0B61FF8C" w:rsidR="00EA574B" w:rsidRDefault="00EA574B" w:rsidP="00EA574B">
      <w:pPr>
        <w:pStyle w:val="Title2"/>
        <w:numPr>
          <w:ilvl w:val="0"/>
          <w:numId w:val="16"/>
        </w:numPr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Part Two: Single Record Fetch</w:t>
      </w:r>
    </w:p>
    <w:p w14:paraId="4995595A" w14:textId="3F0B8CE3" w:rsidR="007C2DA0" w:rsidRPr="007C2DA0" w:rsidRDefault="007C2DA0" w:rsidP="007C2DA0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6F4D271" wp14:editId="3928B103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2875915"/>
            <wp:effectExtent l="0" t="0" r="0" b="635"/>
            <wp:wrapTopAndBottom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Create Lambda “</w:t>
      </w:r>
      <w:proofErr w:type="spellStart"/>
      <w:r>
        <w:rPr>
          <w:sz w:val="28"/>
          <w:szCs w:val="28"/>
        </w:rPr>
        <w:t>GetSingleRecord</w:t>
      </w:r>
      <w:proofErr w:type="spellEnd"/>
      <w:r>
        <w:rPr>
          <w:sz w:val="28"/>
          <w:szCs w:val="28"/>
        </w:rPr>
        <w:t>”</w:t>
      </w:r>
    </w:p>
    <w:p w14:paraId="724D7844" w14:textId="691BA40B" w:rsidR="007C2DA0" w:rsidRDefault="007C2DA0" w:rsidP="007C2DA0">
      <w:pPr>
        <w:pStyle w:val="Title2"/>
        <w:jc w:val="left"/>
        <w:rPr>
          <w:sz w:val="28"/>
          <w:szCs w:val="28"/>
          <w:u w:val="single"/>
        </w:rPr>
      </w:pPr>
    </w:p>
    <w:p w14:paraId="64711FAC" w14:textId="2CA586B6" w:rsidR="007C2DA0" w:rsidRDefault="007C2DA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52DC556" w14:textId="00703A18" w:rsidR="007C2DA0" w:rsidRPr="007C2DA0" w:rsidRDefault="007C2DA0" w:rsidP="007C2DA0">
      <w:pPr>
        <w:pStyle w:val="Title2"/>
        <w:jc w:val="left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C71544E" wp14:editId="748A44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923925"/>
            <wp:effectExtent l="0" t="0" r="0" b="9525"/>
            <wp:wrapTopAndBottom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AB7B3" w14:textId="1B9F2261" w:rsidR="007C2DA0" w:rsidRPr="00314802" w:rsidRDefault="00314802" w:rsidP="007C2DA0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08E266" wp14:editId="42F6ADDE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5943600" cy="3541395"/>
            <wp:effectExtent l="0" t="0" r="0" b="1905"/>
            <wp:wrapTopAndBottom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DA0">
        <w:rPr>
          <w:sz w:val="28"/>
          <w:szCs w:val="28"/>
        </w:rPr>
        <w:t>Index file in the “</w:t>
      </w:r>
      <w:proofErr w:type="spellStart"/>
      <w:r w:rsidR="007C2DA0">
        <w:rPr>
          <w:sz w:val="28"/>
          <w:szCs w:val="28"/>
        </w:rPr>
        <w:t>GetSingle</w:t>
      </w:r>
      <w:r>
        <w:rPr>
          <w:sz w:val="28"/>
          <w:szCs w:val="28"/>
        </w:rPr>
        <w:t>Record</w:t>
      </w:r>
      <w:proofErr w:type="spellEnd"/>
      <w:r>
        <w:rPr>
          <w:sz w:val="28"/>
          <w:szCs w:val="28"/>
        </w:rPr>
        <w:t>”</w:t>
      </w:r>
    </w:p>
    <w:p w14:paraId="61F25634" w14:textId="28E1E38E" w:rsidR="00314802" w:rsidRPr="007C2DA0" w:rsidRDefault="00314802" w:rsidP="00314802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35E216A6" w14:textId="2D90F212" w:rsidR="007C2DA0" w:rsidRDefault="00314802" w:rsidP="007C2DA0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4E055C9" wp14:editId="2CA36093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943600" cy="3266440"/>
            <wp:effectExtent l="0" t="0" r="0" b="0"/>
            <wp:wrapTopAndBottom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4802">
        <w:rPr>
          <w:sz w:val="28"/>
          <w:szCs w:val="28"/>
        </w:rPr>
        <w:t>New test event “</w:t>
      </w:r>
      <w:proofErr w:type="spellStart"/>
      <w:r w:rsidRPr="00314802">
        <w:rPr>
          <w:sz w:val="28"/>
          <w:szCs w:val="28"/>
        </w:rPr>
        <w:t>TestGetQuestion</w:t>
      </w:r>
      <w:proofErr w:type="spellEnd"/>
      <w:r w:rsidRPr="00314802">
        <w:rPr>
          <w:sz w:val="28"/>
          <w:szCs w:val="28"/>
        </w:rPr>
        <w:t>”</w:t>
      </w:r>
    </w:p>
    <w:p w14:paraId="786F7180" w14:textId="2E5FD591" w:rsidR="00314802" w:rsidRDefault="00314802" w:rsidP="00314802">
      <w:pPr>
        <w:pStyle w:val="ListParagraph"/>
        <w:rPr>
          <w:sz w:val="28"/>
          <w:szCs w:val="28"/>
        </w:rPr>
      </w:pPr>
    </w:p>
    <w:p w14:paraId="21A2AA64" w14:textId="3595B145" w:rsidR="00314802" w:rsidRDefault="00975672" w:rsidP="007C2DA0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371C091" wp14:editId="4ABE7A9C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5943600" cy="3313430"/>
            <wp:effectExtent l="0" t="0" r="0" b="127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New test event “</w:t>
      </w:r>
      <w:proofErr w:type="spellStart"/>
      <w:r>
        <w:rPr>
          <w:sz w:val="28"/>
          <w:szCs w:val="28"/>
        </w:rPr>
        <w:t>TestGetAnswer</w:t>
      </w:r>
      <w:proofErr w:type="spellEnd"/>
      <w:r>
        <w:rPr>
          <w:sz w:val="28"/>
          <w:szCs w:val="28"/>
        </w:rPr>
        <w:t>”.</w:t>
      </w:r>
    </w:p>
    <w:p w14:paraId="6EF2EFED" w14:textId="76444EF3" w:rsidR="00975672" w:rsidRDefault="00975672" w:rsidP="00975672">
      <w:pPr>
        <w:pStyle w:val="ListParagraph"/>
        <w:rPr>
          <w:sz w:val="28"/>
          <w:szCs w:val="28"/>
        </w:rPr>
      </w:pPr>
    </w:p>
    <w:p w14:paraId="390AD0A4" w14:textId="5C19809F" w:rsidR="00975672" w:rsidRDefault="00E77175" w:rsidP="007C2DA0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10903D1" wp14:editId="77C66AA2">
            <wp:simplePos x="0" y="0"/>
            <wp:positionH relativeFrom="margin">
              <wp:posOffset>313690</wp:posOffset>
            </wp:positionH>
            <wp:positionV relativeFrom="paragraph">
              <wp:posOffset>4248150</wp:posOffset>
            </wp:positionV>
            <wp:extent cx="5381625" cy="3619500"/>
            <wp:effectExtent l="0" t="0" r="9525" b="0"/>
            <wp:wrapTopAndBottom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A37ECAF" wp14:editId="2B2530A6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5448300" cy="3836035"/>
            <wp:effectExtent l="0" t="0" r="0" b="0"/>
            <wp:wrapTopAndBottom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350">
        <w:rPr>
          <w:sz w:val="28"/>
          <w:szCs w:val="28"/>
        </w:rPr>
        <w:t>Create Lambda “</w:t>
      </w:r>
      <w:proofErr w:type="spellStart"/>
      <w:r w:rsidR="00973350">
        <w:rPr>
          <w:sz w:val="28"/>
          <w:szCs w:val="28"/>
        </w:rPr>
        <w:t>FindOneQuestion</w:t>
      </w:r>
      <w:proofErr w:type="spellEnd"/>
      <w:r w:rsidR="00973350">
        <w:rPr>
          <w:sz w:val="28"/>
          <w:szCs w:val="28"/>
        </w:rPr>
        <w:t>”</w:t>
      </w:r>
    </w:p>
    <w:p w14:paraId="26043FF0" w14:textId="77777777" w:rsidR="007C2DA0" w:rsidRPr="00E77175" w:rsidRDefault="007C2DA0" w:rsidP="00E77175">
      <w:pPr>
        <w:pStyle w:val="Title2"/>
        <w:jc w:val="left"/>
        <w:rPr>
          <w:sz w:val="28"/>
          <w:szCs w:val="28"/>
        </w:rPr>
      </w:pPr>
    </w:p>
    <w:p w14:paraId="59CC30D2" w14:textId="22434894" w:rsidR="00EA574B" w:rsidRDefault="00EA574B" w:rsidP="00EA574B">
      <w:pPr>
        <w:pStyle w:val="Title2"/>
        <w:numPr>
          <w:ilvl w:val="0"/>
          <w:numId w:val="16"/>
        </w:numPr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Part Three: </w:t>
      </w:r>
      <w:proofErr w:type="spellStart"/>
      <w:r>
        <w:rPr>
          <w:sz w:val="28"/>
          <w:szCs w:val="28"/>
          <w:u w:val="single"/>
        </w:rPr>
        <w:t>Upserting</w:t>
      </w:r>
      <w:proofErr w:type="spellEnd"/>
      <w:r>
        <w:rPr>
          <w:sz w:val="28"/>
          <w:szCs w:val="28"/>
          <w:u w:val="single"/>
        </w:rPr>
        <w:t xml:space="preserve"> Records</w:t>
      </w:r>
    </w:p>
    <w:p w14:paraId="0A44202C" w14:textId="63526DBA" w:rsidR="00E77175" w:rsidRPr="006A0795" w:rsidRDefault="006A0795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84E9305" wp14:editId="6C485F25">
            <wp:simplePos x="0" y="0"/>
            <wp:positionH relativeFrom="margin">
              <wp:align>right</wp:align>
            </wp:positionH>
            <wp:positionV relativeFrom="paragraph">
              <wp:posOffset>368935</wp:posOffset>
            </wp:positionV>
            <wp:extent cx="5943600" cy="2957830"/>
            <wp:effectExtent l="0" t="0" r="0" b="0"/>
            <wp:wrapTopAndBottom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Create Lambda “</w:t>
      </w:r>
      <w:proofErr w:type="spellStart"/>
      <w:r>
        <w:rPr>
          <w:sz w:val="28"/>
          <w:szCs w:val="28"/>
        </w:rPr>
        <w:t>UpsertQuestion</w:t>
      </w:r>
      <w:proofErr w:type="spellEnd"/>
      <w:r>
        <w:rPr>
          <w:sz w:val="28"/>
          <w:szCs w:val="28"/>
        </w:rPr>
        <w:t>”</w:t>
      </w:r>
    </w:p>
    <w:p w14:paraId="05EF5F8D" w14:textId="1B8D1A4C" w:rsidR="006A0795" w:rsidRPr="006A0795" w:rsidRDefault="006A0795" w:rsidP="006A0795">
      <w:pPr>
        <w:pStyle w:val="Title2"/>
        <w:jc w:val="left"/>
        <w:rPr>
          <w:sz w:val="28"/>
          <w:szCs w:val="28"/>
          <w:u w:val="single"/>
        </w:rPr>
      </w:pPr>
    </w:p>
    <w:p w14:paraId="05BF1A36" w14:textId="1E8BC911" w:rsidR="006A0795" w:rsidRPr="006A0795" w:rsidRDefault="006A0795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86E4BD2" wp14:editId="73AD5A27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943600" cy="2298065"/>
            <wp:effectExtent l="0" t="0" r="0" b="698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Upload zip file</w:t>
      </w:r>
    </w:p>
    <w:p w14:paraId="311875B1" w14:textId="012DB042" w:rsidR="006A0795" w:rsidRPr="006A0795" w:rsidRDefault="006A0795" w:rsidP="006A0795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2A092CD0" w14:textId="002988F3" w:rsidR="006A0795" w:rsidRPr="00EB32CC" w:rsidRDefault="00EB32CC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7D5641E" wp14:editId="547780CF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342640"/>
            <wp:effectExtent l="0" t="0" r="0" b="0"/>
            <wp:wrapTopAndBottom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32CC">
        <w:rPr>
          <w:sz w:val="28"/>
          <w:szCs w:val="28"/>
        </w:rPr>
        <w:t>Create event</w:t>
      </w:r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TestPost</w:t>
      </w:r>
      <w:proofErr w:type="spellEnd"/>
      <w:r>
        <w:rPr>
          <w:sz w:val="28"/>
          <w:szCs w:val="28"/>
        </w:rPr>
        <w:t>”.</w:t>
      </w:r>
    </w:p>
    <w:p w14:paraId="3230641A" w14:textId="743A6B0B" w:rsidR="006A0795" w:rsidRPr="006A0795" w:rsidRDefault="006A0795" w:rsidP="00EB32CC">
      <w:pPr>
        <w:pStyle w:val="Title2"/>
        <w:jc w:val="left"/>
        <w:rPr>
          <w:sz w:val="28"/>
          <w:szCs w:val="28"/>
          <w:u w:val="single"/>
        </w:rPr>
      </w:pPr>
    </w:p>
    <w:p w14:paraId="2C524526" w14:textId="35A405BA" w:rsidR="006A0795" w:rsidRPr="00671364" w:rsidRDefault="00671364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D5EF930" wp14:editId="707C7C78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943600" cy="2569210"/>
            <wp:effectExtent l="0" t="0" r="0" b="2540"/>
            <wp:wrapTopAndBottom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Test</w:t>
      </w:r>
    </w:p>
    <w:p w14:paraId="4BFACEA7" w14:textId="1E17DD0F" w:rsidR="00671364" w:rsidRPr="00671364" w:rsidRDefault="00671364" w:rsidP="0067136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1B2175BF" w14:textId="0B030D3F" w:rsidR="00671364" w:rsidRDefault="008A4EE4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677CA34" wp14:editId="7459E671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43600" cy="3860800"/>
            <wp:effectExtent l="0" t="0" r="0" b="6350"/>
            <wp:wrapTopAndBottom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364" w:rsidRPr="00671364">
        <w:rPr>
          <w:sz w:val="28"/>
          <w:szCs w:val="28"/>
        </w:rPr>
        <w:t>Create Lambda “</w:t>
      </w:r>
      <w:proofErr w:type="spellStart"/>
      <w:r w:rsidR="00671364" w:rsidRPr="00671364">
        <w:rPr>
          <w:sz w:val="28"/>
          <w:szCs w:val="28"/>
        </w:rPr>
        <w:t>UpsetAnswer</w:t>
      </w:r>
      <w:proofErr w:type="spellEnd"/>
      <w:r w:rsidR="00671364" w:rsidRPr="00671364">
        <w:rPr>
          <w:sz w:val="28"/>
          <w:szCs w:val="28"/>
        </w:rPr>
        <w:t>”</w:t>
      </w:r>
    </w:p>
    <w:p w14:paraId="63920A37" w14:textId="6241A27A" w:rsidR="00671364" w:rsidRPr="00671364" w:rsidRDefault="00671364" w:rsidP="00671364">
      <w:pPr>
        <w:pStyle w:val="Title2"/>
        <w:jc w:val="left"/>
        <w:rPr>
          <w:sz w:val="28"/>
          <w:szCs w:val="28"/>
        </w:rPr>
      </w:pPr>
    </w:p>
    <w:p w14:paraId="66E930CB" w14:textId="047243E7" w:rsidR="006A0795" w:rsidRPr="008A4EE4" w:rsidRDefault="008A4EE4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D63AE21" wp14:editId="0924B7EA">
            <wp:simplePos x="0" y="0"/>
            <wp:positionH relativeFrom="margin">
              <wp:align>right</wp:align>
            </wp:positionH>
            <wp:positionV relativeFrom="paragraph">
              <wp:posOffset>553085</wp:posOffset>
            </wp:positionV>
            <wp:extent cx="5943600" cy="2000250"/>
            <wp:effectExtent l="0" t="0" r="0" b="0"/>
            <wp:wrapTopAndBottom/>
            <wp:docPr id="28" name="Picture 2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4EE4">
        <w:rPr>
          <w:sz w:val="28"/>
          <w:szCs w:val="28"/>
        </w:rPr>
        <w:t>Upload zip file</w:t>
      </w:r>
    </w:p>
    <w:p w14:paraId="67408A08" w14:textId="2AF43734" w:rsidR="008A4EE4" w:rsidRPr="008A4EE4" w:rsidRDefault="008A4EE4" w:rsidP="008A4EE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14:paraId="6C8880BA" w14:textId="5ACA8CFD" w:rsidR="008A4EE4" w:rsidRDefault="00715748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7FAD1BE" wp14:editId="278FB6C1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943600" cy="3092450"/>
            <wp:effectExtent l="0" t="0" r="0" b="0"/>
            <wp:wrapTopAndBottom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EE4" w:rsidRPr="008A4EE4">
        <w:rPr>
          <w:sz w:val="28"/>
          <w:szCs w:val="28"/>
        </w:rPr>
        <w:t>Create test event “</w:t>
      </w:r>
      <w:proofErr w:type="spellStart"/>
      <w:proofErr w:type="gramStart"/>
      <w:r w:rsidR="008A4EE4" w:rsidRPr="008A4EE4">
        <w:rPr>
          <w:sz w:val="28"/>
          <w:szCs w:val="28"/>
        </w:rPr>
        <w:t>TestPost</w:t>
      </w:r>
      <w:proofErr w:type="spellEnd"/>
      <w:r w:rsidR="008A4EE4" w:rsidRPr="008A4EE4">
        <w:rPr>
          <w:sz w:val="28"/>
          <w:szCs w:val="28"/>
        </w:rPr>
        <w:t>”</w:t>
      </w:r>
      <w:proofErr w:type="gramEnd"/>
    </w:p>
    <w:p w14:paraId="7B508EE5" w14:textId="2EC1C5B5" w:rsidR="00715748" w:rsidRDefault="00715748" w:rsidP="00715748">
      <w:pPr>
        <w:pStyle w:val="Title2"/>
        <w:jc w:val="left"/>
        <w:rPr>
          <w:sz w:val="28"/>
          <w:szCs w:val="28"/>
        </w:rPr>
      </w:pPr>
    </w:p>
    <w:p w14:paraId="18559913" w14:textId="0BCED70B" w:rsidR="008A4EE4" w:rsidRDefault="00715748" w:rsidP="00E77175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sz w:val="28"/>
          <w:szCs w:val="28"/>
        </w:rPr>
        <w:t>Test</w:t>
      </w:r>
    </w:p>
    <w:p w14:paraId="191C741A" w14:textId="4F62D2B8" w:rsidR="00715748" w:rsidRDefault="00715748" w:rsidP="00715748">
      <w:pPr>
        <w:pStyle w:val="Title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FD30D61" wp14:editId="1EC139C1">
            <wp:extent cx="5943600" cy="23698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C6D4" w14:textId="07A1ACB4" w:rsidR="00715748" w:rsidRPr="008A4EE4" w:rsidRDefault="00715748" w:rsidP="0071574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3853FD" w14:textId="606B2844" w:rsidR="00EA574B" w:rsidRDefault="00EA574B" w:rsidP="00EA574B">
      <w:pPr>
        <w:pStyle w:val="Title2"/>
        <w:numPr>
          <w:ilvl w:val="0"/>
          <w:numId w:val="16"/>
        </w:numPr>
        <w:jc w:val="left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Four: Deleting Records</w:t>
      </w:r>
    </w:p>
    <w:p w14:paraId="09F49F5C" w14:textId="70D2140F" w:rsidR="00715748" w:rsidRPr="00921306" w:rsidRDefault="00921306" w:rsidP="00715748">
      <w:pPr>
        <w:pStyle w:val="Title2"/>
        <w:numPr>
          <w:ilvl w:val="1"/>
          <w:numId w:val="16"/>
        </w:numPr>
        <w:jc w:val="left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D853F56" wp14:editId="465881EE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5943600" cy="3484880"/>
            <wp:effectExtent l="0" t="0" r="0" b="127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5748">
        <w:rPr>
          <w:sz w:val="28"/>
          <w:szCs w:val="28"/>
        </w:rPr>
        <w:t>Create Lambda “</w:t>
      </w:r>
      <w:proofErr w:type="spellStart"/>
      <w:r w:rsidR="00715748">
        <w:rPr>
          <w:sz w:val="28"/>
          <w:szCs w:val="28"/>
        </w:rPr>
        <w:t>DeleteRecord</w:t>
      </w:r>
      <w:proofErr w:type="spellEnd"/>
      <w:r w:rsidR="00715748">
        <w:rPr>
          <w:sz w:val="28"/>
          <w:szCs w:val="28"/>
        </w:rPr>
        <w:t>”</w:t>
      </w:r>
    </w:p>
    <w:p w14:paraId="3C6A7E94" w14:textId="5033DDD5" w:rsidR="00921306" w:rsidRPr="00715748" w:rsidRDefault="00921306" w:rsidP="00921306">
      <w:pPr>
        <w:pStyle w:val="Title2"/>
        <w:jc w:val="left"/>
        <w:rPr>
          <w:sz w:val="28"/>
          <w:szCs w:val="28"/>
          <w:u w:val="single"/>
        </w:rPr>
      </w:pPr>
    </w:p>
    <w:p w14:paraId="03A9FBC6" w14:textId="4524B909" w:rsidR="00921306" w:rsidRPr="00921306" w:rsidRDefault="00921306" w:rsidP="00921306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6768E78" wp14:editId="66FD263D">
            <wp:simplePos x="0" y="0"/>
            <wp:positionH relativeFrom="margin">
              <wp:align>right</wp:align>
            </wp:positionH>
            <wp:positionV relativeFrom="paragraph">
              <wp:posOffset>407670</wp:posOffset>
            </wp:positionV>
            <wp:extent cx="5943600" cy="3075940"/>
            <wp:effectExtent l="0" t="0" r="0" b="0"/>
            <wp:wrapTopAndBottom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1306">
        <w:rPr>
          <w:sz w:val="28"/>
          <w:szCs w:val="28"/>
        </w:rPr>
        <w:t>Index file</w:t>
      </w:r>
    </w:p>
    <w:p w14:paraId="668B28D2" w14:textId="4C81D7FC" w:rsidR="00921306" w:rsidRDefault="00921306" w:rsidP="00715748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Create test event “</w:t>
      </w:r>
      <w:proofErr w:type="spellStart"/>
      <w:r>
        <w:rPr>
          <w:sz w:val="28"/>
          <w:szCs w:val="28"/>
        </w:rPr>
        <w:t>TestDeleteQuestion</w:t>
      </w:r>
      <w:proofErr w:type="spellEnd"/>
      <w:r>
        <w:rPr>
          <w:sz w:val="28"/>
          <w:szCs w:val="28"/>
        </w:rPr>
        <w:t>”.</w:t>
      </w:r>
    </w:p>
    <w:p w14:paraId="2C47C86C" w14:textId="5144B06B" w:rsidR="00921306" w:rsidRDefault="00921306" w:rsidP="00921306">
      <w:pPr>
        <w:pStyle w:val="Title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265B57D" wp14:editId="4EE6101B">
            <wp:extent cx="5943600" cy="3282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9AA33" w14:textId="7C1CC335" w:rsidR="00921306" w:rsidRDefault="007B5B3C" w:rsidP="00715748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AC2AB1D" wp14:editId="7679CED2">
            <wp:simplePos x="0" y="0"/>
            <wp:positionH relativeFrom="margin">
              <wp:align>right</wp:align>
            </wp:positionH>
            <wp:positionV relativeFrom="paragraph">
              <wp:posOffset>552450</wp:posOffset>
            </wp:positionV>
            <wp:extent cx="5943600" cy="2408555"/>
            <wp:effectExtent l="0" t="0" r="0" b="0"/>
            <wp:wrapTopAndBottom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306">
        <w:rPr>
          <w:sz w:val="28"/>
          <w:szCs w:val="28"/>
        </w:rPr>
        <w:t>Test</w:t>
      </w:r>
    </w:p>
    <w:p w14:paraId="3A1D7A85" w14:textId="75E4502B" w:rsidR="007B5B3C" w:rsidRDefault="007B5B3C" w:rsidP="007B5B3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CEEF41" w14:textId="155FF413" w:rsidR="00921306" w:rsidRDefault="007B5B3C" w:rsidP="00715748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Create test event “</w:t>
      </w:r>
      <w:proofErr w:type="spellStart"/>
      <w:r>
        <w:rPr>
          <w:sz w:val="28"/>
          <w:szCs w:val="28"/>
        </w:rPr>
        <w:t>TestDeleteAnswer</w:t>
      </w:r>
      <w:proofErr w:type="spellEnd"/>
      <w:r>
        <w:rPr>
          <w:sz w:val="28"/>
          <w:szCs w:val="28"/>
        </w:rPr>
        <w:t>”.</w:t>
      </w:r>
    </w:p>
    <w:p w14:paraId="1D23334E" w14:textId="6525B05B" w:rsidR="007B5B3C" w:rsidRDefault="0094707B" w:rsidP="007B5B3C">
      <w:pPr>
        <w:pStyle w:val="Title2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1EB7A88" wp14:editId="32F24221">
            <wp:extent cx="5943600" cy="3279775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29B4" w14:textId="01C84535" w:rsidR="007B5B3C" w:rsidRDefault="0094707B" w:rsidP="00715748">
      <w:pPr>
        <w:pStyle w:val="Title2"/>
        <w:numPr>
          <w:ilvl w:val="1"/>
          <w:numId w:val="16"/>
        </w:numPr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0336D03" wp14:editId="7B13B799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5943600" cy="2333625"/>
            <wp:effectExtent l="0" t="0" r="0" b="9525"/>
            <wp:wrapTopAndBottom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Test</w:t>
      </w:r>
    </w:p>
    <w:p w14:paraId="14AAAFF1" w14:textId="08BE2619" w:rsidR="0094707B" w:rsidRPr="00921306" w:rsidRDefault="0094707B" w:rsidP="0094707B">
      <w:pPr>
        <w:pStyle w:val="Title2"/>
        <w:jc w:val="left"/>
        <w:rPr>
          <w:sz w:val="28"/>
          <w:szCs w:val="28"/>
        </w:rPr>
      </w:pPr>
    </w:p>
    <w:sectPr w:rsidR="0094707B" w:rsidRPr="00921306">
      <w:headerReference w:type="default" r:id="rId43"/>
      <w:headerReference w:type="first" r:id="rId44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FF2B9" w14:textId="77777777" w:rsidR="00985472" w:rsidRDefault="00985472">
      <w:pPr>
        <w:spacing w:line="240" w:lineRule="auto"/>
      </w:pPr>
      <w:r>
        <w:separator/>
      </w:r>
    </w:p>
    <w:p w14:paraId="385F5C87" w14:textId="77777777" w:rsidR="00985472" w:rsidRDefault="00985472"/>
  </w:endnote>
  <w:endnote w:type="continuationSeparator" w:id="0">
    <w:p w14:paraId="2CB412C0" w14:textId="77777777" w:rsidR="00985472" w:rsidRDefault="00985472">
      <w:pPr>
        <w:spacing w:line="240" w:lineRule="auto"/>
      </w:pPr>
      <w:r>
        <w:continuationSeparator/>
      </w:r>
    </w:p>
    <w:p w14:paraId="134014D6" w14:textId="77777777" w:rsidR="00985472" w:rsidRDefault="009854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B10CA9" w14:textId="77777777" w:rsidR="00985472" w:rsidRDefault="00985472">
      <w:pPr>
        <w:spacing w:line="240" w:lineRule="auto"/>
      </w:pPr>
      <w:r>
        <w:separator/>
      </w:r>
    </w:p>
    <w:p w14:paraId="023FA7E2" w14:textId="77777777" w:rsidR="00985472" w:rsidRDefault="00985472"/>
  </w:footnote>
  <w:footnote w:type="continuationSeparator" w:id="0">
    <w:p w14:paraId="404BC644" w14:textId="77777777" w:rsidR="00985472" w:rsidRDefault="00985472">
      <w:pPr>
        <w:spacing w:line="240" w:lineRule="auto"/>
      </w:pPr>
      <w:r>
        <w:continuationSeparator/>
      </w:r>
    </w:p>
    <w:p w14:paraId="360203B5" w14:textId="77777777" w:rsidR="00985472" w:rsidRDefault="0098547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6EF1C" w14:textId="569CA037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5261AA9C854149A5BB43214B6F057E25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163BA">
          <w:rPr>
            <w:rStyle w:val="Strong"/>
          </w:rPr>
          <w:t>using the databse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2DE10" w14:textId="3722F44C" w:rsidR="00E81978" w:rsidRDefault="00B163BA">
    <w:pPr>
      <w:pStyle w:val="Header"/>
      <w:rPr>
        <w:rStyle w:val="Strong"/>
      </w:rPr>
    </w:pPr>
    <w:r>
      <w:t>USING THE DATABSE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A47A27"/>
    <w:multiLevelType w:val="hybridMultilevel"/>
    <w:tmpl w:val="A182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9925436">
    <w:abstractNumId w:val="9"/>
  </w:num>
  <w:num w:numId="2" w16cid:durableId="2139100111">
    <w:abstractNumId w:val="7"/>
  </w:num>
  <w:num w:numId="3" w16cid:durableId="1392540508">
    <w:abstractNumId w:val="6"/>
  </w:num>
  <w:num w:numId="4" w16cid:durableId="1697460321">
    <w:abstractNumId w:val="5"/>
  </w:num>
  <w:num w:numId="5" w16cid:durableId="1984046306">
    <w:abstractNumId w:val="4"/>
  </w:num>
  <w:num w:numId="6" w16cid:durableId="695809186">
    <w:abstractNumId w:val="8"/>
  </w:num>
  <w:num w:numId="7" w16cid:durableId="1593275868">
    <w:abstractNumId w:val="3"/>
  </w:num>
  <w:num w:numId="8" w16cid:durableId="795219460">
    <w:abstractNumId w:val="2"/>
  </w:num>
  <w:num w:numId="9" w16cid:durableId="1125075281">
    <w:abstractNumId w:val="1"/>
  </w:num>
  <w:num w:numId="10" w16cid:durableId="859666542">
    <w:abstractNumId w:val="0"/>
  </w:num>
  <w:num w:numId="11" w16cid:durableId="1743913146">
    <w:abstractNumId w:val="9"/>
    <w:lvlOverride w:ilvl="0">
      <w:startOverride w:val="1"/>
    </w:lvlOverride>
  </w:num>
  <w:num w:numId="12" w16cid:durableId="951789953">
    <w:abstractNumId w:val="13"/>
  </w:num>
  <w:num w:numId="13" w16cid:durableId="1297830120">
    <w:abstractNumId w:val="11"/>
  </w:num>
  <w:num w:numId="14" w16cid:durableId="358506847">
    <w:abstractNumId w:val="10"/>
  </w:num>
  <w:num w:numId="15" w16cid:durableId="384136801">
    <w:abstractNumId w:val="12"/>
  </w:num>
  <w:num w:numId="16" w16cid:durableId="9014485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3BA"/>
    <w:rsid w:val="000D3F41"/>
    <w:rsid w:val="00314802"/>
    <w:rsid w:val="00355DCA"/>
    <w:rsid w:val="00551A02"/>
    <w:rsid w:val="005534FA"/>
    <w:rsid w:val="005D3A03"/>
    <w:rsid w:val="00671364"/>
    <w:rsid w:val="006A0795"/>
    <w:rsid w:val="00715748"/>
    <w:rsid w:val="007A7F4B"/>
    <w:rsid w:val="007B5B3C"/>
    <w:rsid w:val="007C2DA0"/>
    <w:rsid w:val="008002C0"/>
    <w:rsid w:val="0089036D"/>
    <w:rsid w:val="008A4EE4"/>
    <w:rsid w:val="008C5323"/>
    <w:rsid w:val="00921306"/>
    <w:rsid w:val="0094707B"/>
    <w:rsid w:val="00973350"/>
    <w:rsid w:val="00975672"/>
    <w:rsid w:val="00985472"/>
    <w:rsid w:val="009A6A3B"/>
    <w:rsid w:val="00B163BA"/>
    <w:rsid w:val="00B823AA"/>
    <w:rsid w:val="00BA104E"/>
    <w:rsid w:val="00BA45DB"/>
    <w:rsid w:val="00BF4184"/>
    <w:rsid w:val="00C0601E"/>
    <w:rsid w:val="00C31D30"/>
    <w:rsid w:val="00CD6E39"/>
    <w:rsid w:val="00CF6E91"/>
    <w:rsid w:val="00D64DEC"/>
    <w:rsid w:val="00D85B68"/>
    <w:rsid w:val="00E6004D"/>
    <w:rsid w:val="00E77175"/>
    <w:rsid w:val="00E81978"/>
    <w:rsid w:val="00EA574B"/>
    <w:rsid w:val="00EB32CC"/>
    <w:rsid w:val="00F379B7"/>
    <w:rsid w:val="00F525FA"/>
    <w:rsid w:val="00F57FFC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B338C3"/>
  <w15:chartTrackingRefBased/>
  <w15:docId w15:val="{D476C150-FB67-448E-AA4A-0286F475E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0D22EE92EDE49808EB0EEF23D0A5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C152DE-D1B0-4A93-929E-9C7738BDA649}"/>
      </w:docPartPr>
      <w:docPartBody>
        <w:p w:rsidR="00000000" w:rsidRDefault="00000000">
          <w:pPr>
            <w:pStyle w:val="50D22EE92EDE49808EB0EEF23D0A536B"/>
          </w:pPr>
          <w:r>
            <w:t>[Title Here, up to 12 Words, on One to Two Lines]</w:t>
          </w:r>
        </w:p>
      </w:docPartBody>
    </w:docPart>
    <w:docPart>
      <w:docPartPr>
        <w:name w:val="5261AA9C854149A5BB43214B6F057E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42E9E5-CF99-494D-8B42-FE528EC8EEE5}"/>
      </w:docPartPr>
      <w:docPartBody>
        <w:p w:rsidR="00000000" w:rsidRDefault="00000000">
          <w:pPr>
            <w:pStyle w:val="5261AA9C854149A5BB43214B6F057E25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A61"/>
    <w:rsid w:val="006B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0D22EE92EDE49808EB0EEF23D0A536B">
    <w:name w:val="50D22EE92EDE49808EB0EEF23D0A536B"/>
  </w:style>
  <w:style w:type="paragraph" w:customStyle="1" w:styleId="CEA1A9220D0D4B81881FAA9CC7B18D17">
    <w:name w:val="CEA1A9220D0D4B81881FAA9CC7B18D17"/>
  </w:style>
  <w:style w:type="paragraph" w:customStyle="1" w:styleId="98BF1339EA5B400AAF2EF5A40FBD7415">
    <w:name w:val="98BF1339EA5B400AAF2EF5A40FBD7415"/>
  </w:style>
  <w:style w:type="paragraph" w:customStyle="1" w:styleId="8AE9267C1BAA4D8AB8F5AB02800B99CB">
    <w:name w:val="8AE9267C1BAA4D8AB8F5AB02800B99CB"/>
  </w:style>
  <w:style w:type="paragraph" w:customStyle="1" w:styleId="5354AC1FD0F540729CAF8DE99868E254">
    <w:name w:val="5354AC1FD0F540729CAF8DE99868E254"/>
  </w:style>
  <w:style w:type="paragraph" w:customStyle="1" w:styleId="F0F2FF43EAF146BF86AD97F9D1D25A7F">
    <w:name w:val="F0F2FF43EAF146BF86AD97F9D1D25A7F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99CD69DF9EA8465483CDE148009F83F6">
    <w:name w:val="99CD69DF9EA8465483CDE148009F83F6"/>
  </w:style>
  <w:style w:type="paragraph" w:customStyle="1" w:styleId="32BB679544954293941740B823986EAC">
    <w:name w:val="32BB679544954293941740B823986EAC"/>
  </w:style>
  <w:style w:type="paragraph" w:customStyle="1" w:styleId="C31569B661624943943D2A8377553D6E">
    <w:name w:val="C31569B661624943943D2A8377553D6E"/>
  </w:style>
  <w:style w:type="paragraph" w:customStyle="1" w:styleId="692DCE29CCE5462481270D369F259438">
    <w:name w:val="692DCE29CCE5462481270D369F259438"/>
  </w:style>
  <w:style w:type="paragraph" w:customStyle="1" w:styleId="0F204CB67D1C459BB6A972A6E7762BDE">
    <w:name w:val="0F204CB67D1C459BB6A972A6E7762BDE"/>
  </w:style>
  <w:style w:type="paragraph" w:customStyle="1" w:styleId="C4362BCCADFA49D79F1884066B9673C6">
    <w:name w:val="C4362BCCADFA49D79F1884066B9673C6"/>
  </w:style>
  <w:style w:type="paragraph" w:customStyle="1" w:styleId="9E4017EE7816400383D5AAA12E1C3253">
    <w:name w:val="9E4017EE7816400383D5AAA12E1C3253"/>
  </w:style>
  <w:style w:type="paragraph" w:customStyle="1" w:styleId="9BD4CB567F62401A83A03336DDB890EC">
    <w:name w:val="9BD4CB567F62401A83A03336DDB890EC"/>
  </w:style>
  <w:style w:type="paragraph" w:customStyle="1" w:styleId="E38E2D5CD5BD47EF84E0F666F2140431">
    <w:name w:val="E38E2D5CD5BD47EF84E0F666F2140431"/>
  </w:style>
  <w:style w:type="paragraph" w:customStyle="1" w:styleId="0B39AE8668E5443C928C6C62E59FDFD0">
    <w:name w:val="0B39AE8668E5443C928C6C62E59FDFD0"/>
  </w:style>
  <w:style w:type="paragraph" w:customStyle="1" w:styleId="01BF45624B8E440CB84FB224BD977120">
    <w:name w:val="01BF45624B8E440CB84FB224BD977120"/>
  </w:style>
  <w:style w:type="paragraph" w:customStyle="1" w:styleId="9A795CEC9788442CBED3569431967D27">
    <w:name w:val="9A795CEC9788442CBED3569431967D27"/>
  </w:style>
  <w:style w:type="paragraph" w:customStyle="1" w:styleId="D15FDF3E6E6C4E2F84F12E252BC2133F">
    <w:name w:val="D15FDF3E6E6C4E2F84F12E252BC2133F"/>
  </w:style>
  <w:style w:type="paragraph" w:customStyle="1" w:styleId="C9A72A7E1D904CEC8C3B060554517445">
    <w:name w:val="C9A72A7E1D904CEC8C3B060554517445"/>
  </w:style>
  <w:style w:type="paragraph" w:customStyle="1" w:styleId="7C3C82FA86CE4674A2C796C2D72BE405">
    <w:name w:val="7C3C82FA86CE4674A2C796C2D72BE405"/>
  </w:style>
  <w:style w:type="paragraph" w:customStyle="1" w:styleId="0660CA7E01E14779BE35B599329C15ED">
    <w:name w:val="0660CA7E01E14779BE35B599329C15ED"/>
  </w:style>
  <w:style w:type="paragraph" w:customStyle="1" w:styleId="164371144AE0452FB5ACC560E0228570">
    <w:name w:val="164371144AE0452FB5ACC560E0228570"/>
  </w:style>
  <w:style w:type="paragraph" w:customStyle="1" w:styleId="03EF4E39D51A454E9462271F9F4FE622">
    <w:name w:val="03EF4E39D51A454E9462271F9F4FE622"/>
  </w:style>
  <w:style w:type="paragraph" w:customStyle="1" w:styleId="2B3B2C1BD807403699E43CE4020F94DD">
    <w:name w:val="2B3B2C1BD807403699E43CE4020F94DD"/>
  </w:style>
  <w:style w:type="paragraph" w:customStyle="1" w:styleId="650C20AF090F4E18A56C8A89B0875DA9">
    <w:name w:val="650C20AF090F4E18A56C8A89B0875DA9"/>
  </w:style>
  <w:style w:type="paragraph" w:customStyle="1" w:styleId="2D327AB7E2C4412F9764DE494E4ED03D">
    <w:name w:val="2D327AB7E2C4412F9764DE494E4ED03D"/>
  </w:style>
  <w:style w:type="paragraph" w:customStyle="1" w:styleId="368F99F6A8124E918F32AF2E54229769">
    <w:name w:val="368F99F6A8124E918F32AF2E54229769"/>
  </w:style>
  <w:style w:type="paragraph" w:customStyle="1" w:styleId="A11347674EE84BB3B62041EAAFD8637E">
    <w:name w:val="A11347674EE84BB3B62041EAAFD8637E"/>
  </w:style>
  <w:style w:type="paragraph" w:customStyle="1" w:styleId="93D5E003F91C4D02BDACD90DFEC8DA22">
    <w:name w:val="93D5E003F91C4D02BDACD90DFEC8DA22"/>
  </w:style>
  <w:style w:type="paragraph" w:customStyle="1" w:styleId="212AF08302094C29970D17A84E31D117">
    <w:name w:val="212AF08302094C29970D17A84E31D117"/>
  </w:style>
  <w:style w:type="paragraph" w:customStyle="1" w:styleId="1F7FE9014D98419EBC286B9D1BE8FEF2">
    <w:name w:val="1F7FE9014D98419EBC286B9D1BE8FEF2"/>
  </w:style>
  <w:style w:type="paragraph" w:customStyle="1" w:styleId="7DACFBD4429541B2BADA3042FAF0E25E">
    <w:name w:val="7DACFBD4429541B2BADA3042FAF0E25E"/>
  </w:style>
  <w:style w:type="paragraph" w:customStyle="1" w:styleId="5B6F521848AC4B989A4730C569BA495B">
    <w:name w:val="5B6F521848AC4B989A4730C569BA495B"/>
  </w:style>
  <w:style w:type="paragraph" w:customStyle="1" w:styleId="4C4986060926422F8E53C4007F23CEA7">
    <w:name w:val="4C4986060926422F8E53C4007F23CEA7"/>
  </w:style>
  <w:style w:type="paragraph" w:customStyle="1" w:styleId="3173192A051143508A32C163B09641F7">
    <w:name w:val="3173192A051143508A32C163B09641F7"/>
  </w:style>
  <w:style w:type="paragraph" w:customStyle="1" w:styleId="1F166A315E114B04B3534AC3AEF3327E">
    <w:name w:val="1F166A315E114B04B3534AC3AEF3327E"/>
  </w:style>
  <w:style w:type="paragraph" w:customStyle="1" w:styleId="A55DEFFFC111430D9DC01D6030D27268">
    <w:name w:val="A55DEFFFC111430D9DC01D6030D27268"/>
  </w:style>
  <w:style w:type="paragraph" w:customStyle="1" w:styleId="0CCA69E66A194073800C7C7886A38155">
    <w:name w:val="0CCA69E66A194073800C7C7886A38155"/>
  </w:style>
  <w:style w:type="paragraph" w:customStyle="1" w:styleId="474236FCD1744B30964AEC81C154FF1D">
    <w:name w:val="474236FCD1744B30964AEC81C154FF1D"/>
  </w:style>
  <w:style w:type="paragraph" w:customStyle="1" w:styleId="C0E12E6B20134EF4A51CD552B52A8B64">
    <w:name w:val="C0E12E6B20134EF4A51CD552B52A8B64"/>
  </w:style>
  <w:style w:type="paragraph" w:customStyle="1" w:styleId="F345EA4C315D4F369BAED3A1915D9295">
    <w:name w:val="F345EA4C315D4F369BAED3A1915D9295"/>
  </w:style>
  <w:style w:type="paragraph" w:customStyle="1" w:styleId="281D375E99184EB2A5DBB332E8F15382">
    <w:name w:val="281D375E99184EB2A5DBB332E8F15382"/>
  </w:style>
  <w:style w:type="paragraph" w:customStyle="1" w:styleId="34DF3406DFF44BC28B442B82C79AD9C9">
    <w:name w:val="34DF3406DFF44BC28B442B82C79AD9C9"/>
  </w:style>
  <w:style w:type="paragraph" w:customStyle="1" w:styleId="722162DCF88F46C9A914382C51B033D6">
    <w:name w:val="722162DCF88F46C9A914382C51B033D6"/>
  </w:style>
  <w:style w:type="paragraph" w:customStyle="1" w:styleId="F07D7A52A0704A579510A12F1AF71E6E">
    <w:name w:val="F07D7A52A0704A579510A12F1AF71E6E"/>
  </w:style>
  <w:style w:type="paragraph" w:customStyle="1" w:styleId="1D84F013CEF341B1938A805ABC7EEA37">
    <w:name w:val="1D84F013CEF341B1938A805ABC7EEA37"/>
  </w:style>
  <w:style w:type="paragraph" w:customStyle="1" w:styleId="8961FC40C85F41629B504243C19D4B83">
    <w:name w:val="8961FC40C85F41629B504243C19D4B83"/>
  </w:style>
  <w:style w:type="paragraph" w:customStyle="1" w:styleId="9256766F56164C3999D48EC470955B41">
    <w:name w:val="9256766F56164C3999D48EC470955B41"/>
  </w:style>
  <w:style w:type="paragraph" w:customStyle="1" w:styleId="B8916A3BC3C04E2FBF2B6536B8A4FDC7">
    <w:name w:val="B8916A3BC3C04E2FBF2B6536B8A4FDC7"/>
  </w:style>
  <w:style w:type="paragraph" w:customStyle="1" w:styleId="9FF214A2E1D14E379839A909ADF5CC58">
    <w:name w:val="9FF214A2E1D14E379839A909ADF5CC58"/>
  </w:style>
  <w:style w:type="paragraph" w:customStyle="1" w:styleId="B362FE3A02C84FEAA9AB1E349C7958C3">
    <w:name w:val="B362FE3A02C84FEAA9AB1E349C7958C3"/>
  </w:style>
  <w:style w:type="paragraph" w:customStyle="1" w:styleId="FC931D9CC0684009A4048D77DC3A2B41">
    <w:name w:val="FC931D9CC0684009A4048D77DC3A2B41"/>
  </w:style>
  <w:style w:type="paragraph" w:customStyle="1" w:styleId="5CF86E8D18E14BDFAA533EAE249EE5A7">
    <w:name w:val="5CF86E8D18E14BDFAA533EAE249EE5A7"/>
  </w:style>
  <w:style w:type="paragraph" w:customStyle="1" w:styleId="5996698BE258402BA4D9B09F46075CCF">
    <w:name w:val="5996698BE258402BA4D9B09F46075CCF"/>
  </w:style>
  <w:style w:type="paragraph" w:customStyle="1" w:styleId="A3D6975EFAC74DD1A66C768775ED0EEF">
    <w:name w:val="A3D6975EFAC74DD1A66C768775ED0EEF"/>
  </w:style>
  <w:style w:type="paragraph" w:customStyle="1" w:styleId="CFFDBABBB13A4C54AB39475FCFCBCFC8">
    <w:name w:val="CFFDBABBB13A4C54AB39475FCFCBCFC8"/>
  </w:style>
  <w:style w:type="paragraph" w:customStyle="1" w:styleId="FEB2651743DC41D8ADADB576769EE437">
    <w:name w:val="FEB2651743DC41D8ADADB576769EE437"/>
  </w:style>
  <w:style w:type="paragraph" w:customStyle="1" w:styleId="21DA233A04C34FD0BDE2790679104EF3">
    <w:name w:val="21DA233A04C34FD0BDE2790679104EF3"/>
  </w:style>
  <w:style w:type="paragraph" w:customStyle="1" w:styleId="E20E0A46254A48088C6EAB14040E0158">
    <w:name w:val="E20E0A46254A48088C6EAB14040E0158"/>
  </w:style>
  <w:style w:type="paragraph" w:customStyle="1" w:styleId="A86E6D1206E34DC0AA28F1347938AEAB">
    <w:name w:val="A86E6D1206E34DC0AA28F1347938AEAB"/>
  </w:style>
  <w:style w:type="paragraph" w:customStyle="1" w:styleId="5261AA9C854149A5BB43214B6F057E25">
    <w:name w:val="5261AA9C854149A5BB43214B6F057E25"/>
  </w:style>
  <w:style w:type="paragraph" w:customStyle="1" w:styleId="3A0222CE9E8043E0A582C77B2AFB08F1">
    <w:name w:val="3A0222CE9E8043E0A582C77B2AFB08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using the databse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151</TotalTime>
  <Pages>18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the Database
CS 470 Full Stack Development II</dc:title>
  <dc:subject/>
  <dc:creator>SercH MateoS</dc:creator>
  <cp:keywords/>
  <dc:description/>
  <cp:lastModifiedBy>SercH MateoS</cp:lastModifiedBy>
  <cp:revision>1</cp:revision>
  <dcterms:created xsi:type="dcterms:W3CDTF">2023-03-28T15:30:00Z</dcterms:created>
  <dcterms:modified xsi:type="dcterms:W3CDTF">2023-03-28T19:31:00Z</dcterms:modified>
</cp:coreProperties>
</file>