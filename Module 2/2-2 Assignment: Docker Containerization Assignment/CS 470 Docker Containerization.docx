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CDB01" w14:textId="1EC248BE" w:rsidR="00E81978" w:rsidRDefault="00AD001D">
      <w:pPr>
        <w:pStyle w:val="Title"/>
      </w:pPr>
      <w:sdt>
        <w:sdtPr>
          <w:alias w:val="Title:"/>
          <w:tag w:val="Title:"/>
          <w:id w:val="726351117"/>
          <w:placeholder>
            <w:docPart w:val="D737957553F44FD6BD2F7027ED6D092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>
            <w:t>Docker Containerization</w:t>
          </w:r>
          <w:r>
            <w:br/>
            <w:t>CS 470 Full Stack Development II</w:t>
          </w:r>
        </w:sdtContent>
      </w:sdt>
    </w:p>
    <w:p w14:paraId="104A75BB" w14:textId="5993B284" w:rsidR="00B823AA" w:rsidRDefault="00AD001D" w:rsidP="00B823AA">
      <w:pPr>
        <w:pStyle w:val="Title2"/>
      </w:pPr>
      <w:r>
        <w:t>Sergio Mateos</w:t>
      </w:r>
    </w:p>
    <w:p w14:paraId="13933B89" w14:textId="3315BE8F" w:rsidR="00E81978" w:rsidRDefault="00AD001D" w:rsidP="00B823AA">
      <w:pPr>
        <w:pStyle w:val="Title2"/>
      </w:pPr>
      <w:r>
        <w:t>Southern New Hampshire University</w:t>
      </w:r>
    </w:p>
    <w:p w14:paraId="643C44CC" w14:textId="77281F92" w:rsidR="00AD001D" w:rsidRDefault="00AD001D">
      <w:r>
        <w:br w:type="page"/>
      </w:r>
    </w:p>
    <w:p w14:paraId="59501F98" w14:textId="731AC6E2" w:rsidR="00AD001D" w:rsidRDefault="00AD001D" w:rsidP="00AD001D">
      <w:pPr>
        <w:pStyle w:val="Title2"/>
        <w:numPr>
          <w:ilvl w:val="0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E243DE5" wp14:editId="46C39D1E">
            <wp:simplePos x="0" y="0"/>
            <wp:positionH relativeFrom="column">
              <wp:posOffset>17813</wp:posOffset>
            </wp:positionH>
            <wp:positionV relativeFrom="paragraph">
              <wp:posOffset>338010</wp:posOffset>
            </wp:positionV>
            <wp:extent cx="5943600" cy="1375410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Fork Angular Project.</w:t>
      </w:r>
    </w:p>
    <w:p w14:paraId="5366FB94" w14:textId="5E4DC73E" w:rsidR="00AD001D" w:rsidRDefault="00AD001D" w:rsidP="00AD001D">
      <w:pPr>
        <w:pStyle w:val="Title2"/>
        <w:ind w:left="720"/>
      </w:pPr>
    </w:p>
    <w:p w14:paraId="53A1AB3F" w14:textId="04FA4BBA" w:rsidR="00AD001D" w:rsidRDefault="00AD001D" w:rsidP="00AD001D">
      <w:pPr>
        <w:pStyle w:val="Title2"/>
        <w:numPr>
          <w:ilvl w:val="0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D5E960A" wp14:editId="025FB1F7">
            <wp:simplePos x="0" y="0"/>
            <wp:positionH relativeFrom="margin">
              <wp:align>right</wp:align>
            </wp:positionH>
            <wp:positionV relativeFrom="paragraph">
              <wp:posOffset>277297</wp:posOffset>
            </wp:positionV>
            <wp:extent cx="5943600" cy="1856105"/>
            <wp:effectExtent l="0" t="0" r="0" b="0"/>
            <wp:wrapTight wrapText="bothSides">
              <wp:wrapPolygon edited="0">
                <wp:start x="0" y="0"/>
                <wp:lineTo x="0" y="21282"/>
                <wp:lineTo x="21531" y="21282"/>
                <wp:lineTo x="21531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Clone Angular repo.</w:t>
      </w:r>
    </w:p>
    <w:p w14:paraId="55E3877B" w14:textId="56D41774" w:rsidR="00AD001D" w:rsidRDefault="009C166E" w:rsidP="00AD001D">
      <w:pPr>
        <w:pStyle w:val="Title2"/>
        <w:numPr>
          <w:ilvl w:val="0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59C5CDD" wp14:editId="2194AD3C">
            <wp:simplePos x="0" y="0"/>
            <wp:positionH relativeFrom="margin">
              <wp:align>right</wp:align>
            </wp:positionH>
            <wp:positionV relativeFrom="paragraph">
              <wp:posOffset>2236817</wp:posOffset>
            </wp:positionV>
            <wp:extent cx="594360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C4D">
        <w:t>Install nvm.</w:t>
      </w:r>
    </w:p>
    <w:p w14:paraId="38C5B238" w14:textId="3829F719" w:rsidR="00393C4D" w:rsidRDefault="009C166E" w:rsidP="00393C4D">
      <w:pPr>
        <w:pStyle w:val="Title2"/>
        <w:ind w:left="720"/>
        <w:jc w:val="left"/>
      </w:pPr>
      <w:r>
        <w:rPr>
          <w:noProof/>
        </w:rPr>
        <w:drawing>
          <wp:inline distT="0" distB="0" distL="0" distR="0" wp14:anchorId="68DC6B35" wp14:editId="0F4A8055">
            <wp:extent cx="4399915" cy="1074420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0EBB" w14:textId="49BDC478" w:rsidR="00393C4D" w:rsidRPr="00DE0EA8" w:rsidRDefault="00DE0EA8" w:rsidP="00DE0EA8">
      <w:pPr>
        <w:pStyle w:val="ListParagraph"/>
        <w:numPr>
          <w:ilvl w:val="0"/>
          <w:numId w:val="16"/>
        </w:numPr>
        <w:suppressAutoHyphens/>
        <w:spacing w:line="240" w:lineRule="auto"/>
        <w:rPr>
          <w:rFonts w:cstheme="minorHAnsi"/>
          <w:kern w:val="0"/>
          <w:sz w:val="22"/>
          <w:szCs w:val="22"/>
        </w:rPr>
      </w:pPr>
      <w:bookmarkStart w:id="0" w:name="_Hlk39426840"/>
      <w:r>
        <w:rPr>
          <w:noProof/>
        </w:rPr>
        <w:drawing>
          <wp:anchor distT="0" distB="0" distL="114300" distR="114300" simplePos="0" relativeHeight="251661312" behindDoc="0" locked="0" layoutInCell="1" allowOverlap="1" wp14:anchorId="7B1D08C8" wp14:editId="438245EE">
            <wp:simplePos x="0" y="0"/>
            <wp:positionH relativeFrom="margin">
              <wp:align>right</wp:align>
            </wp:positionH>
            <wp:positionV relativeFrom="paragraph">
              <wp:posOffset>278773</wp:posOffset>
            </wp:positionV>
            <wp:extent cx="5943600" cy="1827530"/>
            <wp:effectExtent l="0" t="0" r="0" b="127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EA8">
        <w:rPr>
          <w:rFonts w:cstheme="minorHAnsi"/>
          <w:sz w:val="22"/>
          <w:szCs w:val="22"/>
        </w:rPr>
        <w:t xml:space="preserve">docker build -t node-lafs-web </w:t>
      </w:r>
      <w:bookmarkEnd w:id="0"/>
    </w:p>
    <w:p w14:paraId="78BE7262" w14:textId="7DE4341B" w:rsidR="00DE0EA8" w:rsidRDefault="00444923" w:rsidP="00DE0EA8">
      <w:pPr>
        <w:pStyle w:val="ListParagraph"/>
        <w:suppressAutoHyphens/>
        <w:spacing w:line="240" w:lineRule="auto"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1062B4" wp14:editId="36AFF495">
            <wp:simplePos x="0" y="0"/>
            <wp:positionH relativeFrom="margin">
              <wp:align>right</wp:align>
            </wp:positionH>
            <wp:positionV relativeFrom="paragraph">
              <wp:posOffset>5360958</wp:posOffset>
            </wp:positionV>
            <wp:extent cx="5943600" cy="901065"/>
            <wp:effectExtent l="0" t="0" r="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CBC281B" wp14:editId="04B9C8C6">
            <wp:simplePos x="0" y="0"/>
            <wp:positionH relativeFrom="margin">
              <wp:align>right</wp:align>
            </wp:positionH>
            <wp:positionV relativeFrom="paragraph">
              <wp:posOffset>2095055</wp:posOffset>
            </wp:positionV>
            <wp:extent cx="5943600" cy="3063875"/>
            <wp:effectExtent l="0" t="0" r="0" b="317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D77C10" w14:textId="1746CCE0" w:rsidR="00444923" w:rsidRDefault="00444923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br w:type="page"/>
      </w:r>
    </w:p>
    <w:p w14:paraId="122E7190" w14:textId="77777777" w:rsidR="00DE0EA8" w:rsidRPr="00DE0EA8" w:rsidRDefault="00DE0EA8" w:rsidP="00DE0EA8">
      <w:pPr>
        <w:pStyle w:val="ListParagraph"/>
        <w:suppressAutoHyphens/>
        <w:spacing w:line="240" w:lineRule="auto"/>
        <w:rPr>
          <w:rFonts w:cstheme="minorHAnsi"/>
          <w:kern w:val="0"/>
          <w:sz w:val="22"/>
          <w:szCs w:val="22"/>
        </w:rPr>
      </w:pPr>
    </w:p>
    <w:p w14:paraId="396B5748" w14:textId="609D4AA5" w:rsidR="00DE0EA8" w:rsidRPr="00444923" w:rsidRDefault="00444923" w:rsidP="00DE0EA8">
      <w:pPr>
        <w:pStyle w:val="ListParagraph"/>
        <w:numPr>
          <w:ilvl w:val="0"/>
          <w:numId w:val="16"/>
        </w:numPr>
        <w:suppressAutoHyphens/>
        <w:spacing w:line="240" w:lineRule="auto"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955758" wp14:editId="3C798EB1">
            <wp:simplePos x="0" y="0"/>
            <wp:positionH relativeFrom="column">
              <wp:posOffset>23750</wp:posOffset>
            </wp:positionH>
            <wp:positionV relativeFrom="paragraph">
              <wp:posOffset>284414</wp:posOffset>
            </wp:positionV>
            <wp:extent cx="5943600" cy="1179830"/>
            <wp:effectExtent l="0" t="0" r="0" b="127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0EA8" w:rsidRPr="00DE0EA8">
        <w:rPr>
          <w:rFonts w:cstheme="minorHAnsi"/>
          <w:sz w:val="22"/>
          <w:szCs w:val="22"/>
        </w:rPr>
        <w:t xml:space="preserve">docker </w:t>
      </w:r>
      <w:bookmarkStart w:id="1" w:name="_Hlk39427066"/>
      <w:r w:rsidR="00DE0EA8" w:rsidRPr="00DE0EA8">
        <w:rPr>
          <w:rFonts w:cstheme="minorHAnsi"/>
          <w:sz w:val="22"/>
          <w:szCs w:val="22"/>
        </w:rPr>
        <w:t>run -p 4200:4200 -d node-lafs-</w:t>
      </w:r>
      <w:bookmarkEnd w:id="1"/>
      <w:r w:rsidR="00DE0EA8" w:rsidRPr="00DE0EA8">
        <w:rPr>
          <w:rFonts w:cstheme="minorHAnsi"/>
          <w:sz w:val="22"/>
          <w:szCs w:val="22"/>
        </w:rPr>
        <w:t>web</w:t>
      </w:r>
    </w:p>
    <w:p w14:paraId="7D8BBBA0" w14:textId="0D4573D6" w:rsidR="00444923" w:rsidRPr="00444923" w:rsidRDefault="00444923" w:rsidP="00444923">
      <w:pPr>
        <w:suppressAutoHyphens/>
        <w:spacing w:line="240" w:lineRule="auto"/>
        <w:ind w:left="360" w:firstLine="0"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EE61C" wp14:editId="42E0FF35">
            <wp:simplePos x="0" y="0"/>
            <wp:positionH relativeFrom="column">
              <wp:posOffset>29260</wp:posOffset>
            </wp:positionH>
            <wp:positionV relativeFrom="paragraph">
              <wp:posOffset>1471815</wp:posOffset>
            </wp:positionV>
            <wp:extent cx="5943600" cy="3260090"/>
            <wp:effectExtent l="0" t="0" r="0" b="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0D3A53" w14:textId="26E4287A" w:rsidR="00291266" w:rsidRDefault="00291266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br w:type="page"/>
      </w:r>
    </w:p>
    <w:p w14:paraId="19F19EC6" w14:textId="2D9C9DB0" w:rsidR="00DE0EA8" w:rsidRDefault="00517FDF" w:rsidP="00517FDF">
      <w:pPr>
        <w:pStyle w:val="ListParagraph"/>
        <w:numPr>
          <w:ilvl w:val="0"/>
          <w:numId w:val="16"/>
        </w:numPr>
        <w:suppressAutoHyphens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2ECE1D6B" wp14:editId="5D0006A1">
            <wp:simplePos x="0" y="0"/>
            <wp:positionH relativeFrom="column">
              <wp:posOffset>180975</wp:posOffset>
            </wp:positionH>
            <wp:positionV relativeFrom="paragraph">
              <wp:posOffset>342900</wp:posOffset>
            </wp:positionV>
            <wp:extent cx="5943600" cy="45046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  <w:kern w:val="0"/>
          <w:sz w:val="22"/>
          <w:szCs w:val="22"/>
        </w:rPr>
        <w:t>Dockerfile</w:t>
      </w:r>
      <w:proofErr w:type="spellEnd"/>
      <w:r>
        <w:rPr>
          <w:rFonts w:cstheme="minorHAnsi"/>
          <w:kern w:val="0"/>
          <w:sz w:val="22"/>
          <w:szCs w:val="22"/>
        </w:rPr>
        <w:t xml:space="preserve"> </w:t>
      </w:r>
    </w:p>
    <w:p w14:paraId="535953F5" w14:textId="2EE1E685" w:rsidR="00517FDF" w:rsidRDefault="00517FDF" w:rsidP="00517FDF">
      <w:pPr>
        <w:pStyle w:val="ListParagraph"/>
        <w:suppressAutoHyphens/>
        <w:rPr>
          <w:rFonts w:cstheme="minorHAnsi"/>
          <w:kern w:val="0"/>
          <w:sz w:val="22"/>
          <w:szCs w:val="22"/>
        </w:rPr>
      </w:pPr>
    </w:p>
    <w:p w14:paraId="2B553AE2" w14:textId="20294F54" w:rsidR="00517FDF" w:rsidRDefault="00517FDF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br w:type="page"/>
      </w:r>
    </w:p>
    <w:p w14:paraId="6BD4FF50" w14:textId="08F1738A" w:rsidR="00517FDF" w:rsidRPr="00517FDF" w:rsidRDefault="00517FDF" w:rsidP="00517FDF">
      <w:pPr>
        <w:pStyle w:val="ListParagraph"/>
        <w:suppressAutoHyphens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5EA204DC" wp14:editId="444EBF05">
            <wp:simplePos x="0" y="0"/>
            <wp:positionH relativeFrom="column">
              <wp:posOffset>0</wp:posOffset>
            </wp:positionH>
            <wp:positionV relativeFrom="paragraph">
              <wp:posOffset>5162550</wp:posOffset>
            </wp:positionV>
            <wp:extent cx="59436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05DDA50E" wp14:editId="53656615">
            <wp:simplePos x="0" y="0"/>
            <wp:positionH relativeFrom="column">
              <wp:posOffset>76200</wp:posOffset>
            </wp:positionH>
            <wp:positionV relativeFrom="paragraph">
              <wp:posOffset>-635</wp:posOffset>
            </wp:positionV>
            <wp:extent cx="5943600" cy="4742180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AA166F" w14:textId="48FAA684" w:rsidR="00517FDF" w:rsidRPr="001B7C07" w:rsidRDefault="001B7C07" w:rsidP="001B7C07">
      <w:pPr>
        <w:pStyle w:val="ListParagraph"/>
        <w:suppressAutoHyphens/>
        <w:rPr>
          <w:rFonts w:cstheme="minorHAnsi"/>
          <w:b/>
          <w:bCs/>
          <w:kern w:val="0"/>
          <w:sz w:val="28"/>
          <w:szCs w:val="28"/>
        </w:rPr>
      </w:pPr>
      <w:r w:rsidRPr="001B7C07">
        <w:rPr>
          <w:rFonts w:cstheme="minorHAnsi"/>
          <w:b/>
          <w:bCs/>
          <w:kern w:val="0"/>
          <w:sz w:val="28"/>
          <w:szCs w:val="28"/>
        </w:rPr>
        <w:lastRenderedPageBreak/>
        <w:t>Backend REST API</w:t>
      </w:r>
    </w:p>
    <w:p w14:paraId="2342C6DC" w14:textId="54E69818" w:rsidR="00517FDF" w:rsidRDefault="00DA6D03" w:rsidP="00517FDF">
      <w:pPr>
        <w:pStyle w:val="ListParagraph"/>
        <w:numPr>
          <w:ilvl w:val="0"/>
          <w:numId w:val="16"/>
        </w:numPr>
        <w:suppressAutoHyphens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2BDABFC" wp14:editId="004B7566">
            <wp:simplePos x="0" y="0"/>
            <wp:positionH relativeFrom="column">
              <wp:posOffset>0</wp:posOffset>
            </wp:positionH>
            <wp:positionV relativeFrom="paragraph">
              <wp:posOffset>3972560</wp:posOffset>
            </wp:positionV>
            <wp:extent cx="5943600" cy="2319020"/>
            <wp:effectExtent l="0" t="0" r="0" b="0"/>
            <wp:wrapTopAndBottom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678E5317" wp14:editId="6580CB5B">
            <wp:simplePos x="0" y="0"/>
            <wp:positionH relativeFrom="column">
              <wp:posOffset>9525</wp:posOffset>
            </wp:positionH>
            <wp:positionV relativeFrom="paragraph">
              <wp:posOffset>391160</wp:posOffset>
            </wp:positionV>
            <wp:extent cx="5943600" cy="3321050"/>
            <wp:effectExtent l="0" t="0" r="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kern w:val="0"/>
          <w:sz w:val="22"/>
          <w:szCs w:val="22"/>
        </w:rPr>
        <w:t xml:space="preserve">Clone </w:t>
      </w:r>
    </w:p>
    <w:p w14:paraId="0FE54389" w14:textId="695C91CB" w:rsidR="00DA6D03" w:rsidRPr="00DA6D03" w:rsidRDefault="00352973" w:rsidP="00352973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br w:type="page"/>
      </w:r>
    </w:p>
    <w:p w14:paraId="2F973DD4" w14:textId="525CC513" w:rsidR="00517FDF" w:rsidRDefault="00352973" w:rsidP="00352973">
      <w:pPr>
        <w:pStyle w:val="ListParagraph"/>
        <w:numPr>
          <w:ilvl w:val="0"/>
          <w:numId w:val="16"/>
        </w:numPr>
        <w:suppressAutoHyphens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2F0A59A1" wp14:editId="1181FA57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4472305"/>
            <wp:effectExtent l="0" t="0" r="0" b="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  <w:kern w:val="0"/>
          <w:sz w:val="22"/>
          <w:szCs w:val="22"/>
        </w:rPr>
        <w:t>Dockerfile</w:t>
      </w:r>
      <w:proofErr w:type="spellEnd"/>
    </w:p>
    <w:p w14:paraId="44C1768B" w14:textId="4C014876" w:rsidR="00352973" w:rsidRDefault="00352973" w:rsidP="00352973">
      <w:pPr>
        <w:suppressAutoHyphens/>
        <w:ind w:left="360" w:firstLine="0"/>
        <w:rPr>
          <w:rFonts w:cstheme="minorHAnsi"/>
          <w:kern w:val="0"/>
          <w:sz w:val="22"/>
          <w:szCs w:val="22"/>
        </w:rPr>
      </w:pPr>
    </w:p>
    <w:p w14:paraId="6845B98C" w14:textId="61C7D883" w:rsidR="00352973" w:rsidRDefault="00B67CE6" w:rsidP="00352973">
      <w:pPr>
        <w:suppressAutoHyphens/>
        <w:ind w:left="360" w:firstLine="0"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B78CA2" wp14:editId="7B255201">
            <wp:extent cx="5943600" cy="447611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0603" w14:textId="1F898F35" w:rsidR="00B67CE6" w:rsidRDefault="00B67CE6" w:rsidP="00352973">
      <w:pPr>
        <w:suppressAutoHyphens/>
        <w:ind w:left="360" w:firstLine="0"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522A8092" wp14:editId="271303E7">
            <wp:extent cx="5943600" cy="22199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B95F" w14:textId="099F588B" w:rsidR="00B67CE6" w:rsidRDefault="00B67CE6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br w:type="page"/>
      </w:r>
    </w:p>
    <w:p w14:paraId="411476AE" w14:textId="2A8A176F" w:rsidR="00B67CE6" w:rsidRPr="00352973" w:rsidRDefault="00B67CE6" w:rsidP="00352973">
      <w:pPr>
        <w:suppressAutoHyphens/>
        <w:ind w:left="360" w:firstLine="0"/>
        <w:rPr>
          <w:rFonts w:cstheme="minorHAnsi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45A63B" wp14:editId="3B309880">
            <wp:extent cx="5943600" cy="575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FA08" w14:textId="5C162E89" w:rsidR="00352973" w:rsidRPr="00B67CE6" w:rsidRDefault="00B67CE6" w:rsidP="00B67CE6">
      <w:pPr>
        <w:suppressAutoHyphens/>
        <w:ind w:firstLine="0"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6C23B44A" wp14:editId="0A8CB4C6">
            <wp:extent cx="6242820" cy="291465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16" cy="291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973" w:rsidRPr="00B67CE6" w:rsidSect="00C61320">
      <w:headerReference w:type="default" r:id="rId28"/>
      <w:headerReference w:type="first" r:id="rId2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18FEC" w14:textId="77777777" w:rsidR="00F64496" w:rsidRDefault="00F64496">
      <w:pPr>
        <w:spacing w:line="240" w:lineRule="auto"/>
      </w:pPr>
      <w:r>
        <w:separator/>
      </w:r>
    </w:p>
    <w:p w14:paraId="2DDAF620" w14:textId="77777777" w:rsidR="00F64496" w:rsidRDefault="00F64496"/>
  </w:endnote>
  <w:endnote w:type="continuationSeparator" w:id="0">
    <w:p w14:paraId="3F7AF5D4" w14:textId="77777777" w:rsidR="00F64496" w:rsidRDefault="00F64496">
      <w:pPr>
        <w:spacing w:line="240" w:lineRule="auto"/>
      </w:pPr>
      <w:r>
        <w:continuationSeparator/>
      </w:r>
    </w:p>
    <w:p w14:paraId="6B359A88" w14:textId="77777777" w:rsidR="00F64496" w:rsidRDefault="00F644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6ABBB" w14:textId="77777777" w:rsidR="00F64496" w:rsidRDefault="00F64496">
      <w:pPr>
        <w:spacing w:line="240" w:lineRule="auto"/>
      </w:pPr>
      <w:r>
        <w:separator/>
      </w:r>
    </w:p>
    <w:p w14:paraId="6C36D33D" w14:textId="77777777" w:rsidR="00F64496" w:rsidRDefault="00F64496"/>
  </w:footnote>
  <w:footnote w:type="continuationSeparator" w:id="0">
    <w:p w14:paraId="150688DE" w14:textId="77777777" w:rsidR="00F64496" w:rsidRDefault="00F64496">
      <w:pPr>
        <w:spacing w:line="240" w:lineRule="auto"/>
      </w:pPr>
      <w:r>
        <w:continuationSeparator/>
      </w:r>
    </w:p>
    <w:p w14:paraId="36BD57F5" w14:textId="77777777" w:rsidR="00F64496" w:rsidRDefault="00F644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BC689" w14:textId="2B9CA792" w:rsidR="00E81978" w:rsidRDefault="00AD001D">
    <w:pPr>
      <w:pStyle w:val="Header"/>
    </w:pPr>
    <w:sdt>
      <w:sdtPr>
        <w:alias w:val="Running head"/>
        <w:tag w:val=""/>
        <w:id w:val="12739865"/>
        <w:placeholder>
          <w:docPart w:val="314F52B0672E44CFA17582DEC33AAF5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>
          <w:t>DOCKER</w:t>
        </w:r>
        <w:r w:rsidRPr="00AD001D">
          <w:t xml:space="preserve"> C</w:t>
        </w:r>
        <w:r>
          <w:t>ONTAINERIZATION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10493" w14:textId="2C47B281" w:rsidR="00E81978" w:rsidRDefault="00AD001D">
    <w:pPr>
      <w:pStyle w:val="Header"/>
      <w:rPr>
        <w:rStyle w:val="Strong"/>
      </w:rPr>
    </w:pPr>
    <w:r>
      <w:t xml:space="preserve">DOCKER </w:t>
    </w:r>
    <w:r w:rsidRPr="00AD001D">
      <w:t>C</w:t>
    </w:r>
    <w:r>
      <w:t>ONTAINERIZATION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45B5807"/>
    <w:multiLevelType w:val="hybridMultilevel"/>
    <w:tmpl w:val="9C6C6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4BF4"/>
    <w:multiLevelType w:val="hybridMultilevel"/>
    <w:tmpl w:val="D9949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19544827">
    <w:abstractNumId w:val="9"/>
  </w:num>
  <w:num w:numId="2" w16cid:durableId="674841166">
    <w:abstractNumId w:val="7"/>
  </w:num>
  <w:num w:numId="3" w16cid:durableId="89739421">
    <w:abstractNumId w:val="6"/>
  </w:num>
  <w:num w:numId="4" w16cid:durableId="1666399632">
    <w:abstractNumId w:val="5"/>
  </w:num>
  <w:num w:numId="5" w16cid:durableId="1126584988">
    <w:abstractNumId w:val="4"/>
  </w:num>
  <w:num w:numId="6" w16cid:durableId="1755054712">
    <w:abstractNumId w:val="8"/>
  </w:num>
  <w:num w:numId="7" w16cid:durableId="90246743">
    <w:abstractNumId w:val="3"/>
  </w:num>
  <w:num w:numId="8" w16cid:durableId="603346690">
    <w:abstractNumId w:val="2"/>
  </w:num>
  <w:num w:numId="9" w16cid:durableId="1686054610">
    <w:abstractNumId w:val="1"/>
  </w:num>
  <w:num w:numId="10" w16cid:durableId="1046024042">
    <w:abstractNumId w:val="0"/>
  </w:num>
  <w:num w:numId="11" w16cid:durableId="1354039739">
    <w:abstractNumId w:val="9"/>
    <w:lvlOverride w:ilvl="0">
      <w:startOverride w:val="1"/>
    </w:lvlOverride>
  </w:num>
  <w:num w:numId="12" w16cid:durableId="142626946">
    <w:abstractNumId w:val="15"/>
  </w:num>
  <w:num w:numId="13" w16cid:durableId="1268580908">
    <w:abstractNumId w:val="13"/>
  </w:num>
  <w:num w:numId="14" w16cid:durableId="1565484921">
    <w:abstractNumId w:val="12"/>
  </w:num>
  <w:num w:numId="15" w16cid:durableId="1370034729">
    <w:abstractNumId w:val="14"/>
  </w:num>
  <w:num w:numId="16" w16cid:durableId="355693009">
    <w:abstractNumId w:val="11"/>
  </w:num>
  <w:num w:numId="17" w16cid:durableId="145544343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145907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1D"/>
    <w:rsid w:val="00002BD9"/>
    <w:rsid w:val="000D3F41"/>
    <w:rsid w:val="001B7C07"/>
    <w:rsid w:val="00291266"/>
    <w:rsid w:val="00352973"/>
    <w:rsid w:val="00355DCA"/>
    <w:rsid w:val="00393C4D"/>
    <w:rsid w:val="00444923"/>
    <w:rsid w:val="00517FDF"/>
    <w:rsid w:val="00551A02"/>
    <w:rsid w:val="005534FA"/>
    <w:rsid w:val="005D3A03"/>
    <w:rsid w:val="008002C0"/>
    <w:rsid w:val="008C5323"/>
    <w:rsid w:val="009A6A3B"/>
    <w:rsid w:val="009C166E"/>
    <w:rsid w:val="00AD001D"/>
    <w:rsid w:val="00B67CE6"/>
    <w:rsid w:val="00B823AA"/>
    <w:rsid w:val="00BA45DB"/>
    <w:rsid w:val="00BF4184"/>
    <w:rsid w:val="00C0601E"/>
    <w:rsid w:val="00C31D30"/>
    <w:rsid w:val="00C61320"/>
    <w:rsid w:val="00CD6E39"/>
    <w:rsid w:val="00CF6E91"/>
    <w:rsid w:val="00D85B68"/>
    <w:rsid w:val="00DA6D03"/>
    <w:rsid w:val="00DE0EA8"/>
    <w:rsid w:val="00E6004D"/>
    <w:rsid w:val="00E81978"/>
    <w:rsid w:val="00F21E8D"/>
    <w:rsid w:val="00F379B7"/>
    <w:rsid w:val="00F525FA"/>
    <w:rsid w:val="00F64496"/>
    <w:rsid w:val="00FF2002"/>
    <w:rsid w:val="00FF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77209"/>
  <w15:docId w15:val="{82EA6BF7-F926-41B5-AABA-28AC88C1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37957553F44FD6BD2F7027ED6D09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83537-A81F-4C78-98A4-23685475EE72}"/>
      </w:docPartPr>
      <w:docPartBody>
        <w:p w:rsidR="00000000" w:rsidRDefault="00000000">
          <w:pPr>
            <w:pStyle w:val="D737957553F44FD6BD2F7027ED6D0923"/>
          </w:pPr>
          <w:r>
            <w:t>[Title Here, up to 12 Words, on One to Two Lines]</w:t>
          </w:r>
        </w:p>
      </w:docPartBody>
    </w:docPart>
    <w:docPart>
      <w:docPartPr>
        <w:name w:val="314F52B0672E44CFA17582DEC33AA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A9C5B-7A5D-4038-812F-632125A26CD0}"/>
      </w:docPartPr>
      <w:docPartBody>
        <w:p w:rsidR="00000000" w:rsidRDefault="00000000">
          <w:pPr>
            <w:pStyle w:val="314F52B0672E44CFA17582DEC33AAF52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65"/>
    <w:rsid w:val="00C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37957553F44FD6BD2F7027ED6D0923">
    <w:name w:val="D737957553F44FD6BD2F7027ED6D0923"/>
  </w:style>
  <w:style w:type="paragraph" w:customStyle="1" w:styleId="CE1C633BAD7A42159A6D7EAC5C79CE13">
    <w:name w:val="CE1C633BAD7A42159A6D7EAC5C79CE13"/>
  </w:style>
  <w:style w:type="paragraph" w:customStyle="1" w:styleId="BA9E00A1F83843F8A8A1E7EAE9B2ADD6">
    <w:name w:val="BA9E00A1F83843F8A8A1E7EAE9B2ADD6"/>
  </w:style>
  <w:style w:type="paragraph" w:customStyle="1" w:styleId="D0B554E512704A36BDE5BD1A44A762C6">
    <w:name w:val="D0B554E512704A36BDE5BD1A44A762C6"/>
  </w:style>
  <w:style w:type="paragraph" w:customStyle="1" w:styleId="B65523040EBD459EAD3C0AA625AF0209">
    <w:name w:val="B65523040EBD459EAD3C0AA625AF0209"/>
  </w:style>
  <w:style w:type="paragraph" w:customStyle="1" w:styleId="99AE81CDEB0642BD930B4F3AA205DA6B">
    <w:name w:val="99AE81CDEB0642BD930B4F3AA205DA6B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D49498AB02B64D049885EDA06126229D">
    <w:name w:val="D49498AB02B64D049885EDA06126229D"/>
  </w:style>
  <w:style w:type="paragraph" w:customStyle="1" w:styleId="2FE84D31EDCB4D64B0EF127D13B12A89">
    <w:name w:val="2FE84D31EDCB4D64B0EF127D13B12A89"/>
  </w:style>
  <w:style w:type="paragraph" w:customStyle="1" w:styleId="492AC9BB81A34BDF9033E6AD8404075A">
    <w:name w:val="492AC9BB81A34BDF9033E6AD8404075A"/>
  </w:style>
  <w:style w:type="paragraph" w:customStyle="1" w:styleId="57B39A6465ED41859F8032C690EAED42">
    <w:name w:val="57B39A6465ED41859F8032C690EAED42"/>
  </w:style>
  <w:style w:type="paragraph" w:customStyle="1" w:styleId="5D5FBB71A48F4B9C8AE6F6E2D43F59C5">
    <w:name w:val="5D5FBB71A48F4B9C8AE6F6E2D43F59C5"/>
  </w:style>
  <w:style w:type="paragraph" w:customStyle="1" w:styleId="1B7BDCD293C14AD29494D08262AFFBA4">
    <w:name w:val="1B7BDCD293C14AD29494D08262AFFBA4"/>
  </w:style>
  <w:style w:type="paragraph" w:customStyle="1" w:styleId="D1516E18894E4846B79D32752C68F19E">
    <w:name w:val="D1516E18894E4846B79D32752C68F19E"/>
  </w:style>
  <w:style w:type="paragraph" w:customStyle="1" w:styleId="D814A7541ABD4335B8CC53C02B447147">
    <w:name w:val="D814A7541ABD4335B8CC53C02B447147"/>
  </w:style>
  <w:style w:type="paragraph" w:customStyle="1" w:styleId="4CFCE7580A5448F193D033E48E2B30CA">
    <w:name w:val="4CFCE7580A5448F193D033E48E2B30CA"/>
  </w:style>
  <w:style w:type="paragraph" w:customStyle="1" w:styleId="AB02C3CD3F844DADA3C9E84F3F91501E">
    <w:name w:val="AB02C3CD3F844DADA3C9E84F3F91501E"/>
  </w:style>
  <w:style w:type="paragraph" w:customStyle="1" w:styleId="2C04C95A6F534AFDAFD3603F0775BF95">
    <w:name w:val="2C04C95A6F534AFDAFD3603F0775BF95"/>
  </w:style>
  <w:style w:type="paragraph" w:customStyle="1" w:styleId="7F4F7903E2A54C51906949D135A3E331">
    <w:name w:val="7F4F7903E2A54C51906949D135A3E331"/>
  </w:style>
  <w:style w:type="paragraph" w:customStyle="1" w:styleId="0CD7AAF65C2A40AFB27D53CB63959918">
    <w:name w:val="0CD7AAF65C2A40AFB27D53CB63959918"/>
  </w:style>
  <w:style w:type="paragraph" w:customStyle="1" w:styleId="3487A172025C40CBB8E6F24532B11643">
    <w:name w:val="3487A172025C40CBB8E6F24532B11643"/>
  </w:style>
  <w:style w:type="paragraph" w:customStyle="1" w:styleId="5E58DE4D2887489FBC534FCF4206A5A5">
    <w:name w:val="5E58DE4D2887489FBC534FCF4206A5A5"/>
  </w:style>
  <w:style w:type="paragraph" w:customStyle="1" w:styleId="53304B0635A74B82BF90A2197682D7D3">
    <w:name w:val="53304B0635A74B82BF90A2197682D7D3"/>
  </w:style>
  <w:style w:type="paragraph" w:customStyle="1" w:styleId="9F90AE8C91DD4954BDEB280AB6558445">
    <w:name w:val="9F90AE8C91DD4954BDEB280AB6558445"/>
  </w:style>
  <w:style w:type="paragraph" w:customStyle="1" w:styleId="54E48B9F01F04DE8A51A6B75846CAA78">
    <w:name w:val="54E48B9F01F04DE8A51A6B75846CAA78"/>
  </w:style>
  <w:style w:type="paragraph" w:customStyle="1" w:styleId="2C443693A4D84CE7978E3D87CDE2CF34">
    <w:name w:val="2C443693A4D84CE7978E3D87CDE2CF34"/>
  </w:style>
  <w:style w:type="paragraph" w:customStyle="1" w:styleId="B058BB90CF664988A67C52D4C246E1CC">
    <w:name w:val="B058BB90CF664988A67C52D4C246E1CC"/>
  </w:style>
  <w:style w:type="paragraph" w:customStyle="1" w:styleId="EE12E0438C424B9B911CAE9B5A9E9707">
    <w:name w:val="EE12E0438C424B9B911CAE9B5A9E9707"/>
  </w:style>
  <w:style w:type="paragraph" w:customStyle="1" w:styleId="F5AE1F2A77424BFCB99ED09D61DDF2E7">
    <w:name w:val="F5AE1F2A77424BFCB99ED09D61DDF2E7"/>
  </w:style>
  <w:style w:type="paragraph" w:customStyle="1" w:styleId="C20933C879A84BD1A2CFF96430378417">
    <w:name w:val="C20933C879A84BD1A2CFF96430378417"/>
  </w:style>
  <w:style w:type="paragraph" w:customStyle="1" w:styleId="2927A08BF725464A9528535DB5A3162D">
    <w:name w:val="2927A08BF725464A9528535DB5A3162D"/>
  </w:style>
  <w:style w:type="paragraph" w:customStyle="1" w:styleId="5F781310DFB74F7BB958D2CA151F921B">
    <w:name w:val="5F781310DFB74F7BB958D2CA151F921B"/>
  </w:style>
  <w:style w:type="paragraph" w:customStyle="1" w:styleId="45CA2341467B4768B3B3DABBAB036357">
    <w:name w:val="45CA2341467B4768B3B3DABBAB036357"/>
  </w:style>
  <w:style w:type="paragraph" w:customStyle="1" w:styleId="A89EBD13137E4DAA9F3C7C634CCA4DE5">
    <w:name w:val="A89EBD13137E4DAA9F3C7C634CCA4DE5"/>
  </w:style>
  <w:style w:type="paragraph" w:customStyle="1" w:styleId="E3DC32AC425E447E9B4781D004A5F6E9">
    <w:name w:val="E3DC32AC425E447E9B4781D004A5F6E9"/>
  </w:style>
  <w:style w:type="paragraph" w:customStyle="1" w:styleId="8CD9D067F25448DA864A4B99F240423E">
    <w:name w:val="8CD9D067F25448DA864A4B99F240423E"/>
  </w:style>
  <w:style w:type="paragraph" w:customStyle="1" w:styleId="37BD8ED0E8684A36814B3D30F264593D">
    <w:name w:val="37BD8ED0E8684A36814B3D30F264593D"/>
  </w:style>
  <w:style w:type="paragraph" w:customStyle="1" w:styleId="C46034A760CD40AA91E13B4705139F30">
    <w:name w:val="C46034A760CD40AA91E13B4705139F30"/>
  </w:style>
  <w:style w:type="paragraph" w:customStyle="1" w:styleId="9B136D429B0847A7B957DB077A70DDCB">
    <w:name w:val="9B136D429B0847A7B957DB077A70DDCB"/>
  </w:style>
  <w:style w:type="paragraph" w:customStyle="1" w:styleId="BC3FB35253CD4628B4B8E78923B17437">
    <w:name w:val="BC3FB35253CD4628B4B8E78923B17437"/>
  </w:style>
  <w:style w:type="paragraph" w:customStyle="1" w:styleId="51B63B56DC284460A819E36441D4922B">
    <w:name w:val="51B63B56DC284460A819E36441D4922B"/>
  </w:style>
  <w:style w:type="paragraph" w:customStyle="1" w:styleId="943C8291B5254BE996238541913083A8">
    <w:name w:val="943C8291B5254BE996238541913083A8"/>
  </w:style>
  <w:style w:type="paragraph" w:customStyle="1" w:styleId="B0651AD281E84A149EEDAF8EBDB26DBC">
    <w:name w:val="B0651AD281E84A149EEDAF8EBDB26DBC"/>
  </w:style>
  <w:style w:type="paragraph" w:customStyle="1" w:styleId="B1BBE536BACB4ADA9DB95DA6F5952C2D">
    <w:name w:val="B1BBE536BACB4ADA9DB95DA6F5952C2D"/>
  </w:style>
  <w:style w:type="paragraph" w:customStyle="1" w:styleId="4A08A3DDC6624664BF371A2D6FA7B1A2">
    <w:name w:val="4A08A3DDC6624664BF371A2D6FA7B1A2"/>
  </w:style>
  <w:style w:type="paragraph" w:customStyle="1" w:styleId="BD715602B80A487196D49ED959459756">
    <w:name w:val="BD715602B80A487196D49ED959459756"/>
  </w:style>
  <w:style w:type="paragraph" w:customStyle="1" w:styleId="EBC35F3F121E48F392518C91CF58BA41">
    <w:name w:val="EBC35F3F121E48F392518C91CF58BA41"/>
  </w:style>
  <w:style w:type="paragraph" w:customStyle="1" w:styleId="1C8666C003A8402EBC7F8E2A2A014A34">
    <w:name w:val="1C8666C003A8402EBC7F8E2A2A014A34"/>
  </w:style>
  <w:style w:type="paragraph" w:customStyle="1" w:styleId="6D8FA33017FB4976B55A6A1968242A96">
    <w:name w:val="6D8FA33017FB4976B55A6A1968242A96"/>
  </w:style>
  <w:style w:type="paragraph" w:customStyle="1" w:styleId="74CC462C176E4D4AAAAB70972F2CE8AA">
    <w:name w:val="74CC462C176E4D4AAAAB70972F2CE8AA"/>
  </w:style>
  <w:style w:type="paragraph" w:customStyle="1" w:styleId="CE80A1D51E474768AAFAB36B3B9880B8">
    <w:name w:val="CE80A1D51E474768AAFAB36B3B9880B8"/>
  </w:style>
  <w:style w:type="paragraph" w:customStyle="1" w:styleId="8539D7E804AE4CF0BB358EC010FBA6EE">
    <w:name w:val="8539D7E804AE4CF0BB358EC010FBA6EE"/>
  </w:style>
  <w:style w:type="paragraph" w:customStyle="1" w:styleId="0074D98688214143836AEA0DAB89922A">
    <w:name w:val="0074D98688214143836AEA0DAB89922A"/>
  </w:style>
  <w:style w:type="paragraph" w:customStyle="1" w:styleId="BBB48B64CAB643979FF4EFFEFD5C4A64">
    <w:name w:val="BBB48B64CAB643979FF4EFFEFD5C4A64"/>
  </w:style>
  <w:style w:type="paragraph" w:customStyle="1" w:styleId="795634C7C5074C869EBE1809C3F3D58F">
    <w:name w:val="795634C7C5074C869EBE1809C3F3D58F"/>
  </w:style>
  <w:style w:type="paragraph" w:customStyle="1" w:styleId="C89FAAB8B3EC41C792DBD98A9595EDAB">
    <w:name w:val="C89FAAB8B3EC41C792DBD98A9595EDAB"/>
  </w:style>
  <w:style w:type="paragraph" w:customStyle="1" w:styleId="CA1EF793513D418B8F0C0D39C00CA585">
    <w:name w:val="CA1EF793513D418B8F0C0D39C00CA585"/>
  </w:style>
  <w:style w:type="paragraph" w:customStyle="1" w:styleId="523E549ACA9747759BB51CED330609BD">
    <w:name w:val="523E549ACA9747759BB51CED330609BD"/>
  </w:style>
  <w:style w:type="paragraph" w:customStyle="1" w:styleId="0AEF8A361E234A5FAD047A09E8EC64C8">
    <w:name w:val="0AEF8A361E234A5FAD047A09E8EC64C8"/>
  </w:style>
  <w:style w:type="paragraph" w:customStyle="1" w:styleId="20EA25D61FE54B40A93398A5A5A723F5">
    <w:name w:val="20EA25D61FE54B40A93398A5A5A723F5"/>
  </w:style>
  <w:style w:type="paragraph" w:customStyle="1" w:styleId="CA92E1C05293419AB61CBE11F014E72A">
    <w:name w:val="CA92E1C05293419AB61CBE11F014E72A"/>
  </w:style>
  <w:style w:type="paragraph" w:customStyle="1" w:styleId="9BF51409325143E182341B7207CD63FA">
    <w:name w:val="9BF51409325143E182341B7207CD63FA"/>
  </w:style>
  <w:style w:type="paragraph" w:customStyle="1" w:styleId="314F52B0672E44CFA17582DEC33AAF52">
    <w:name w:val="314F52B0672E44CFA17582DEC33AAF52"/>
  </w:style>
  <w:style w:type="paragraph" w:customStyle="1" w:styleId="E75BCD98EA0348928DC051E65BE22B7B">
    <w:name w:val="E75BCD98EA0348928DC051E65BE22B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DOCKER CONTAINERIZATION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</TotalTime>
  <Pages>10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Docker Containerization
CS 470 Full Stack Development II</vt:lpstr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Containerization
CS 470 Full Stack Development II</dc:title>
  <dc:subject/>
  <dc:creator>SercH MateoS</dc:creator>
  <cp:keywords/>
  <dc:description/>
  <cp:lastModifiedBy>SercH MateoS</cp:lastModifiedBy>
  <cp:revision>2</cp:revision>
  <dcterms:created xsi:type="dcterms:W3CDTF">2023-03-09T20:58:00Z</dcterms:created>
  <dcterms:modified xsi:type="dcterms:W3CDTF">2023-03-09T20:58:00Z</dcterms:modified>
</cp:coreProperties>
</file>